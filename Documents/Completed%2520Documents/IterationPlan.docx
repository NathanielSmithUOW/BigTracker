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2CC0EB" w14:textId="0380B60D" w:rsidR="00D6464E" w:rsidRDefault="00446DAD">
      <w:pPr>
        <w:pStyle w:val="a3"/>
        <w:jc w:val="right"/>
      </w:pPr>
      <w:r>
        <w:t>Bug Tracker</w:t>
      </w:r>
    </w:p>
    <w:p w14:paraId="25F1C85F" w14:textId="77777777" w:rsidR="00D6464E" w:rsidRDefault="00B81286">
      <w:pPr>
        <w:pStyle w:val="a3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09774D">
        <w:t>Iteration Plan</w:t>
      </w:r>
      <w:r>
        <w:fldChar w:fldCharType="end"/>
      </w:r>
    </w:p>
    <w:p w14:paraId="47A0A58D" w14:textId="77777777" w:rsidR="00D6464E" w:rsidRDefault="00D6464E">
      <w:pPr>
        <w:pStyle w:val="a3"/>
        <w:jc w:val="right"/>
      </w:pPr>
    </w:p>
    <w:p w14:paraId="71AD89BA" w14:textId="0FBFF0D3" w:rsidR="00D6464E" w:rsidRDefault="00446DAD" w:rsidP="009513B9">
      <w:pPr>
        <w:pStyle w:val="a3"/>
        <w:jc w:val="right"/>
        <w:rPr>
          <w:sz w:val="28"/>
        </w:rPr>
      </w:pPr>
      <w:r>
        <w:rPr>
          <w:sz w:val="28"/>
        </w:rPr>
        <w:t>Version 1.</w:t>
      </w:r>
      <w:r w:rsidR="009513B9">
        <w:rPr>
          <w:sz w:val="28"/>
        </w:rPr>
        <w:t>6</w:t>
      </w:r>
    </w:p>
    <w:p w14:paraId="29899065" w14:textId="77777777" w:rsidR="00D6464E" w:rsidRDefault="00D6464E"/>
    <w:p w14:paraId="32FB5635" w14:textId="77777777" w:rsidR="00D6464E" w:rsidRDefault="00D6464E">
      <w:pPr>
        <w:sectPr w:rsidR="00D6464E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F26FA2E" w14:textId="77777777" w:rsidR="00D6464E" w:rsidRDefault="001548B3">
      <w:pPr>
        <w:pStyle w:val="a3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6464E" w14:paraId="71510DC8" w14:textId="77777777">
        <w:tc>
          <w:tcPr>
            <w:tcW w:w="2304" w:type="dxa"/>
          </w:tcPr>
          <w:p w14:paraId="4558A920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14:paraId="755D188C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14:paraId="0F83B098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14:paraId="4A1A62E7" w14:textId="77777777" w:rsidR="00D6464E" w:rsidRDefault="001548B3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D6464E" w14:paraId="287053D8" w14:textId="77777777">
        <w:tc>
          <w:tcPr>
            <w:tcW w:w="2304" w:type="dxa"/>
          </w:tcPr>
          <w:p w14:paraId="4D8AB801" w14:textId="77777777" w:rsidR="00D6464E" w:rsidRDefault="009E1429" w:rsidP="009E1429">
            <w:pPr>
              <w:pStyle w:val="Tabletext"/>
            </w:pPr>
            <w:r>
              <w:t>20/09/2016</w:t>
            </w:r>
          </w:p>
        </w:tc>
        <w:tc>
          <w:tcPr>
            <w:tcW w:w="1152" w:type="dxa"/>
          </w:tcPr>
          <w:p w14:paraId="5DC1CC10" w14:textId="77777777" w:rsidR="00D6464E" w:rsidRDefault="009E1429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14:paraId="6EBE6983" w14:textId="77777777" w:rsidR="00D6464E" w:rsidRDefault="009E1429" w:rsidP="00320E2C">
            <w:pPr>
              <w:pStyle w:val="Tabletext"/>
            </w:pPr>
            <w:r>
              <w:t xml:space="preserve">Start </w:t>
            </w:r>
            <w:r w:rsidR="00320E2C">
              <w:t>iteration plan</w:t>
            </w:r>
          </w:p>
        </w:tc>
        <w:tc>
          <w:tcPr>
            <w:tcW w:w="2304" w:type="dxa"/>
          </w:tcPr>
          <w:p w14:paraId="19E2AF6B" w14:textId="77777777" w:rsidR="00D6464E" w:rsidRDefault="009E1429">
            <w:pPr>
              <w:pStyle w:val="Tabletext"/>
            </w:pPr>
            <w:r>
              <w:t>Tessa</w:t>
            </w:r>
          </w:p>
        </w:tc>
      </w:tr>
      <w:tr w:rsidR="00D6464E" w14:paraId="3556DEAD" w14:textId="77777777">
        <w:tc>
          <w:tcPr>
            <w:tcW w:w="2304" w:type="dxa"/>
          </w:tcPr>
          <w:p w14:paraId="784D533E" w14:textId="5E0D7C06" w:rsidR="00D6464E" w:rsidRDefault="0052497B">
            <w:pPr>
              <w:pStyle w:val="Tabletext"/>
            </w:pPr>
            <w:r>
              <w:t>24/10/2016</w:t>
            </w:r>
          </w:p>
        </w:tc>
        <w:tc>
          <w:tcPr>
            <w:tcW w:w="1152" w:type="dxa"/>
          </w:tcPr>
          <w:p w14:paraId="497F6031" w14:textId="465BE68B" w:rsidR="00D6464E" w:rsidRDefault="0052497B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14:paraId="369A1C95" w14:textId="2CD0D6BF" w:rsidR="00D6464E" w:rsidRDefault="0052497B">
            <w:pPr>
              <w:pStyle w:val="Tabletext"/>
            </w:pPr>
            <w:r>
              <w:t>Add Overall Plan, iteration table, use cases, resources</w:t>
            </w:r>
            <w:r w:rsidR="005C1D76">
              <w:t>, demos of add bug and view bug</w:t>
            </w:r>
          </w:p>
        </w:tc>
        <w:tc>
          <w:tcPr>
            <w:tcW w:w="2304" w:type="dxa"/>
          </w:tcPr>
          <w:p w14:paraId="51473F5E" w14:textId="27A0DB19" w:rsidR="00D6464E" w:rsidRDefault="0052497B">
            <w:pPr>
              <w:pStyle w:val="Tabletext"/>
            </w:pPr>
            <w:r>
              <w:t>Tessa</w:t>
            </w:r>
          </w:p>
        </w:tc>
      </w:tr>
      <w:tr w:rsidR="00D6464E" w14:paraId="44F5DAB5" w14:textId="77777777">
        <w:tc>
          <w:tcPr>
            <w:tcW w:w="2304" w:type="dxa"/>
          </w:tcPr>
          <w:p w14:paraId="60A97168" w14:textId="06016D88" w:rsidR="00D6464E" w:rsidRDefault="009C6C68">
            <w:pPr>
              <w:pStyle w:val="Tabletext"/>
            </w:pPr>
            <w:r>
              <w:t>24/10/2016</w:t>
            </w:r>
          </w:p>
        </w:tc>
        <w:tc>
          <w:tcPr>
            <w:tcW w:w="1152" w:type="dxa"/>
          </w:tcPr>
          <w:p w14:paraId="5F708576" w14:textId="7FD3A4E3" w:rsidR="00D6464E" w:rsidRDefault="009C6C68">
            <w:pPr>
              <w:pStyle w:val="Tabletext"/>
            </w:pPr>
            <w:r>
              <w:t>1.2</w:t>
            </w:r>
          </w:p>
        </w:tc>
        <w:tc>
          <w:tcPr>
            <w:tcW w:w="3744" w:type="dxa"/>
          </w:tcPr>
          <w:p w14:paraId="7ABCE22B" w14:textId="59AAA117" w:rsidR="00D6464E" w:rsidRDefault="002037C8">
            <w:pPr>
              <w:pStyle w:val="Tabletext"/>
            </w:pPr>
            <w:r>
              <w:t>Add demos of login, register, edi</w:t>
            </w:r>
            <w:r w:rsidR="009C6C68">
              <w:t>t profile</w:t>
            </w:r>
            <w:r>
              <w:t xml:space="preserve"> and view profile </w:t>
            </w:r>
          </w:p>
        </w:tc>
        <w:tc>
          <w:tcPr>
            <w:tcW w:w="2304" w:type="dxa"/>
          </w:tcPr>
          <w:p w14:paraId="3B3D97D0" w14:textId="6F044A96" w:rsidR="00D6464E" w:rsidRDefault="009C6C68">
            <w:pPr>
              <w:pStyle w:val="Tabletext"/>
            </w:pPr>
            <w:r>
              <w:t>Xinwei Jiang</w:t>
            </w:r>
          </w:p>
        </w:tc>
      </w:tr>
      <w:tr w:rsidR="00D6464E" w14:paraId="746E7B78" w14:textId="77777777">
        <w:tc>
          <w:tcPr>
            <w:tcW w:w="2304" w:type="dxa"/>
          </w:tcPr>
          <w:p w14:paraId="26D42AEC" w14:textId="776399F2" w:rsidR="00D6464E" w:rsidRDefault="004F7344">
            <w:pPr>
              <w:pStyle w:val="Tabletext"/>
            </w:pPr>
            <w:r>
              <w:t>25/10/2016</w:t>
            </w:r>
          </w:p>
        </w:tc>
        <w:tc>
          <w:tcPr>
            <w:tcW w:w="1152" w:type="dxa"/>
          </w:tcPr>
          <w:p w14:paraId="347F590E" w14:textId="4315CF13" w:rsidR="00D6464E" w:rsidRDefault="004F7344">
            <w:pPr>
              <w:pStyle w:val="Tabletext"/>
            </w:pPr>
            <w:r>
              <w:t>1.5</w:t>
            </w:r>
          </w:p>
        </w:tc>
        <w:tc>
          <w:tcPr>
            <w:tcW w:w="3744" w:type="dxa"/>
          </w:tcPr>
          <w:p w14:paraId="14884634" w14:textId="36B5F6FA" w:rsidR="00D6464E" w:rsidRDefault="004F7344">
            <w:pPr>
              <w:pStyle w:val="Tabletext"/>
            </w:pPr>
            <w:r>
              <w:t>Finish the iteration plan for edit profile and view profile</w:t>
            </w:r>
          </w:p>
        </w:tc>
        <w:tc>
          <w:tcPr>
            <w:tcW w:w="2304" w:type="dxa"/>
          </w:tcPr>
          <w:p w14:paraId="4AFA03BE" w14:textId="7DD09DF2" w:rsidR="00D6464E" w:rsidRDefault="004F7344">
            <w:pPr>
              <w:pStyle w:val="Tabletext"/>
            </w:pPr>
            <w:r>
              <w:t>Xinwei Jiang</w:t>
            </w:r>
          </w:p>
        </w:tc>
      </w:tr>
      <w:tr w:rsidR="009513B9" w14:paraId="7A4ED534" w14:textId="77777777">
        <w:tc>
          <w:tcPr>
            <w:tcW w:w="2304" w:type="dxa"/>
          </w:tcPr>
          <w:p w14:paraId="7E46D99C" w14:textId="5BE6B449" w:rsidR="009513B9" w:rsidRDefault="009513B9">
            <w:pPr>
              <w:pStyle w:val="Tabletex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25/10/2</w:t>
            </w:r>
            <w:r>
              <w:rPr>
                <w:lang w:eastAsia="zh-CN"/>
              </w:rPr>
              <w:t>016</w:t>
            </w:r>
          </w:p>
        </w:tc>
        <w:tc>
          <w:tcPr>
            <w:tcW w:w="1152" w:type="dxa"/>
          </w:tcPr>
          <w:p w14:paraId="7F17429C" w14:textId="1D23F8BA" w:rsidR="009513B9" w:rsidRDefault="009513B9">
            <w:pPr>
              <w:pStyle w:val="Tabletex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1.6</w:t>
            </w:r>
          </w:p>
        </w:tc>
        <w:tc>
          <w:tcPr>
            <w:tcW w:w="3744" w:type="dxa"/>
          </w:tcPr>
          <w:p w14:paraId="3A634E23" w14:textId="206B8B2E" w:rsidR="009513B9" w:rsidRDefault="009513B9">
            <w:pPr>
              <w:pStyle w:val="Tabletex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Finish the iteration plan for Search User</w:t>
            </w:r>
          </w:p>
        </w:tc>
        <w:tc>
          <w:tcPr>
            <w:tcW w:w="2304" w:type="dxa"/>
          </w:tcPr>
          <w:p w14:paraId="0EB96B1C" w14:textId="22A56CD5" w:rsidR="009513B9" w:rsidRDefault="009513B9">
            <w:pPr>
              <w:pStyle w:val="Tabletext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Changze Huang(Toby)</w:t>
            </w:r>
            <w:bookmarkStart w:id="0" w:name="_GoBack"/>
            <w:bookmarkEnd w:id="0"/>
          </w:p>
        </w:tc>
      </w:tr>
    </w:tbl>
    <w:p w14:paraId="4D839691" w14:textId="77777777" w:rsidR="00D6464E" w:rsidRDefault="00D6464E"/>
    <w:p w14:paraId="4C3408C6" w14:textId="77777777" w:rsidR="00D6464E" w:rsidRDefault="001548B3">
      <w:pPr>
        <w:pStyle w:val="a3"/>
      </w:pPr>
      <w:r>
        <w:br w:type="page"/>
      </w:r>
      <w:r>
        <w:lastRenderedPageBreak/>
        <w:t>Table of Contents</w:t>
      </w:r>
    </w:p>
    <w:p w14:paraId="46E466B0" w14:textId="77777777" w:rsidR="005C1D76" w:rsidRDefault="001548B3">
      <w:pPr>
        <w:pStyle w:val="10"/>
        <w:tabs>
          <w:tab w:val="left" w:pos="432"/>
        </w:tabs>
        <w:rPr>
          <w:rFonts w:asciiTheme="minorHAnsi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5C1D76">
        <w:rPr>
          <w:noProof/>
        </w:rPr>
        <w:t>1.</w:t>
      </w:r>
      <w:r w:rsidR="005C1D76">
        <w:rPr>
          <w:rFonts w:asciiTheme="minorHAnsi" w:hAnsiTheme="minorHAnsi" w:cstheme="minorBidi"/>
          <w:noProof/>
          <w:sz w:val="24"/>
          <w:szCs w:val="24"/>
        </w:rPr>
        <w:tab/>
      </w:r>
      <w:r w:rsidR="005C1D76">
        <w:rPr>
          <w:noProof/>
        </w:rPr>
        <w:t>Introduction</w:t>
      </w:r>
      <w:r w:rsidR="005C1D76">
        <w:rPr>
          <w:noProof/>
        </w:rPr>
        <w:tab/>
      </w:r>
      <w:r w:rsidR="005C1D76">
        <w:rPr>
          <w:noProof/>
        </w:rPr>
        <w:fldChar w:fldCharType="begin"/>
      </w:r>
      <w:r w:rsidR="005C1D76">
        <w:rPr>
          <w:noProof/>
        </w:rPr>
        <w:instrText xml:space="preserve"> PAGEREF _Toc465103315 \h </w:instrText>
      </w:r>
      <w:r w:rsidR="005C1D76">
        <w:rPr>
          <w:noProof/>
        </w:rPr>
      </w:r>
      <w:r w:rsidR="005C1D76">
        <w:rPr>
          <w:noProof/>
        </w:rPr>
        <w:fldChar w:fldCharType="separate"/>
      </w:r>
      <w:r w:rsidR="005C1D76">
        <w:rPr>
          <w:noProof/>
        </w:rPr>
        <w:t>4</w:t>
      </w:r>
      <w:r w:rsidR="005C1D76">
        <w:rPr>
          <w:noProof/>
        </w:rPr>
        <w:fldChar w:fldCharType="end"/>
      </w:r>
    </w:p>
    <w:p w14:paraId="434435CB" w14:textId="77777777" w:rsidR="005C1D76" w:rsidRDefault="005C1D76">
      <w:pPr>
        <w:pStyle w:val="20"/>
        <w:tabs>
          <w:tab w:val="left" w:pos="1000"/>
        </w:tabs>
        <w:rPr>
          <w:rFonts w:asciiTheme="minorHAnsi" w:hAnsiTheme="minorHAnsi" w:cstheme="minorBidi"/>
          <w:noProof/>
          <w:sz w:val="24"/>
          <w:szCs w:val="24"/>
        </w:rPr>
      </w:pPr>
      <w:r>
        <w:rPr>
          <w:noProof/>
        </w:rPr>
        <w:t>1.1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D08E01" w14:textId="77777777" w:rsidR="005C1D76" w:rsidRDefault="005C1D76">
      <w:pPr>
        <w:pStyle w:val="20"/>
        <w:tabs>
          <w:tab w:val="left" w:pos="1000"/>
        </w:tabs>
        <w:rPr>
          <w:rFonts w:asciiTheme="minorHAnsi" w:hAnsiTheme="minorHAnsi" w:cstheme="minorBidi"/>
          <w:noProof/>
          <w:sz w:val="24"/>
          <w:szCs w:val="24"/>
        </w:rPr>
      </w:pPr>
      <w:r>
        <w:rPr>
          <w:noProof/>
        </w:rPr>
        <w:t>1.2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E48D5D" w14:textId="77777777" w:rsidR="005C1D76" w:rsidRDefault="005C1D76">
      <w:pPr>
        <w:pStyle w:val="20"/>
        <w:tabs>
          <w:tab w:val="left" w:pos="1000"/>
        </w:tabs>
        <w:rPr>
          <w:rFonts w:asciiTheme="minorHAnsi" w:hAnsiTheme="minorHAnsi" w:cstheme="minorBidi"/>
          <w:noProof/>
          <w:sz w:val="24"/>
          <w:szCs w:val="24"/>
        </w:rPr>
      </w:pPr>
      <w:r>
        <w:rPr>
          <w:noProof/>
        </w:rPr>
        <w:t>1.3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0FE9D2" w14:textId="77777777" w:rsidR="005C1D76" w:rsidRDefault="005C1D76">
      <w:pPr>
        <w:pStyle w:val="20"/>
        <w:tabs>
          <w:tab w:val="left" w:pos="1000"/>
        </w:tabs>
        <w:rPr>
          <w:rFonts w:asciiTheme="minorHAnsi" w:hAnsiTheme="minorHAnsi" w:cstheme="minorBidi"/>
          <w:noProof/>
          <w:sz w:val="24"/>
          <w:szCs w:val="24"/>
        </w:rPr>
      </w:pPr>
      <w:r>
        <w:rPr>
          <w:noProof/>
        </w:rPr>
        <w:t>1.4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8A109A" w14:textId="77777777" w:rsidR="005C1D76" w:rsidRDefault="005C1D76">
      <w:pPr>
        <w:pStyle w:val="20"/>
        <w:tabs>
          <w:tab w:val="left" w:pos="1000"/>
        </w:tabs>
        <w:rPr>
          <w:rFonts w:asciiTheme="minorHAnsi" w:hAnsiTheme="minorHAnsi" w:cstheme="minorBidi"/>
          <w:noProof/>
          <w:sz w:val="24"/>
          <w:szCs w:val="24"/>
        </w:rPr>
      </w:pPr>
      <w:r>
        <w:rPr>
          <w:noProof/>
        </w:rPr>
        <w:t>1.5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8ABD2B1" w14:textId="77777777" w:rsidR="005C1D76" w:rsidRDefault="005C1D76">
      <w:pPr>
        <w:pStyle w:val="10"/>
        <w:tabs>
          <w:tab w:val="left" w:pos="432"/>
        </w:tabs>
        <w:rPr>
          <w:rFonts w:asciiTheme="minorHAnsi" w:hAnsiTheme="minorHAnsi" w:cstheme="minorBidi"/>
          <w:noProof/>
          <w:sz w:val="24"/>
          <w:szCs w:val="24"/>
        </w:rPr>
      </w:pPr>
      <w:r w:rsidRPr="00490DFA">
        <w:rPr>
          <w:noProof/>
        </w:rPr>
        <w:t>2.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Plan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2BE959C" w14:textId="77777777" w:rsidR="005C1D76" w:rsidRDefault="005C1D76">
      <w:pPr>
        <w:pStyle w:val="10"/>
        <w:tabs>
          <w:tab w:val="left" w:pos="432"/>
        </w:tabs>
        <w:rPr>
          <w:rFonts w:asciiTheme="minorHAnsi" w:hAnsiTheme="minorHAnsi" w:cstheme="minorBidi"/>
          <w:noProof/>
          <w:sz w:val="24"/>
          <w:szCs w:val="24"/>
        </w:rPr>
      </w:pPr>
      <w:r>
        <w:rPr>
          <w:noProof/>
        </w:rPr>
        <w:t>3.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Resources: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7E5C2F" w14:textId="77777777" w:rsidR="005C1D76" w:rsidRDefault="005C1D76">
      <w:pPr>
        <w:pStyle w:val="10"/>
        <w:tabs>
          <w:tab w:val="left" w:pos="432"/>
        </w:tabs>
        <w:rPr>
          <w:rFonts w:asciiTheme="minorHAnsi" w:hAnsiTheme="minorHAnsi" w:cstheme="minorBidi"/>
          <w:noProof/>
          <w:sz w:val="24"/>
          <w:szCs w:val="24"/>
        </w:rPr>
      </w:pPr>
      <w:r w:rsidRPr="00490DFA">
        <w:rPr>
          <w:noProof/>
        </w:rPr>
        <w:t>4.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EA3611A" w14:textId="77777777" w:rsidR="005C1D76" w:rsidRDefault="005C1D76">
      <w:pPr>
        <w:pStyle w:val="10"/>
        <w:tabs>
          <w:tab w:val="left" w:pos="432"/>
        </w:tabs>
        <w:rPr>
          <w:rFonts w:asciiTheme="minorHAnsi" w:hAnsiTheme="minorHAnsi" w:cstheme="minorBidi"/>
          <w:noProof/>
          <w:sz w:val="24"/>
          <w:szCs w:val="24"/>
        </w:rPr>
      </w:pPr>
      <w:r w:rsidRPr="00490DFA">
        <w:rPr>
          <w:noProof/>
        </w:rPr>
        <w:t>5.</w:t>
      </w:r>
      <w:r>
        <w:rPr>
          <w:rFonts w:asciiTheme="minorHAnsi" w:hAnsiTheme="minorHAnsi" w:cstheme="minorBidi"/>
          <w:noProof/>
          <w:sz w:val="24"/>
          <w:szCs w:val="24"/>
        </w:rPr>
        <w:tab/>
      </w:r>
      <w:r>
        <w:rPr>
          <w:noProof/>
        </w:rPr>
        <w:t>Evaluation 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_Toc465103324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5A110A" w14:textId="77777777" w:rsidR="00D6464E" w:rsidRDefault="001548B3">
      <w:pPr>
        <w:pStyle w:val="a3"/>
      </w:pPr>
      <w:r>
        <w:fldChar w:fldCharType="end"/>
      </w:r>
      <w:r>
        <w:br w:type="page"/>
      </w:r>
      <w:r w:rsidR="00B81286">
        <w:lastRenderedPageBreak/>
        <w:fldChar w:fldCharType="begin"/>
      </w:r>
      <w:r w:rsidR="00B81286">
        <w:instrText xml:space="preserve"> TITLE  \* MERGEFORMAT </w:instrText>
      </w:r>
      <w:r w:rsidR="00B81286">
        <w:fldChar w:fldCharType="separate"/>
      </w:r>
      <w:r w:rsidR="0009774D">
        <w:t>Iteration Plan</w:t>
      </w:r>
      <w:r w:rsidR="00B81286">
        <w:fldChar w:fldCharType="end"/>
      </w:r>
    </w:p>
    <w:p w14:paraId="224C87D3" w14:textId="77777777" w:rsidR="00D6464E" w:rsidRDefault="001548B3">
      <w:pPr>
        <w:pStyle w:val="1"/>
      </w:pPr>
      <w:bookmarkStart w:id="1" w:name="_Toc456598586"/>
      <w:bookmarkStart w:id="2" w:name="_Toc456600917"/>
      <w:bookmarkStart w:id="3" w:name="_Toc465103315"/>
      <w:r>
        <w:t>Introduction</w:t>
      </w:r>
      <w:bookmarkEnd w:id="1"/>
      <w:bookmarkEnd w:id="2"/>
      <w:bookmarkEnd w:id="3"/>
    </w:p>
    <w:p w14:paraId="6C59C008" w14:textId="431EFE0C" w:rsidR="00733AB5" w:rsidRDefault="00733AB5" w:rsidP="0053128E">
      <w:pPr>
        <w:pStyle w:val="InfoBlue"/>
      </w:pPr>
      <w:r>
        <w:t>This iteration plan focuses on documenting iterations involved with the build of bug tracking software</w:t>
      </w:r>
      <w:r w:rsidR="00C12DA0">
        <w:t xml:space="preserve"> following </w:t>
      </w:r>
      <w:r w:rsidR="003C4403">
        <w:t xml:space="preserve">the </w:t>
      </w:r>
      <w:r w:rsidR="00C12DA0">
        <w:t>RUP</w:t>
      </w:r>
      <w:r w:rsidR="003C4403">
        <w:t xml:space="preserve"> software development process</w:t>
      </w:r>
      <w:r>
        <w:t>.</w:t>
      </w:r>
      <w:r w:rsidR="003C4403">
        <w:t xml:space="preserve"> The allocation of tasks for each weekly iteration is recorded along with a demonstration of </w:t>
      </w:r>
      <w:r w:rsidR="00D61D62">
        <w:t>each user interface as it’</w:t>
      </w:r>
      <w:r w:rsidR="007D622B">
        <w:t>s built</w:t>
      </w:r>
      <w:r w:rsidR="00C45AF2">
        <w:t>.</w:t>
      </w:r>
    </w:p>
    <w:p w14:paraId="356BE8E9" w14:textId="62A5D2B1" w:rsidR="00D6464E" w:rsidRDefault="001548B3">
      <w:pPr>
        <w:pStyle w:val="2"/>
      </w:pPr>
      <w:bookmarkStart w:id="4" w:name="_Toc456598587"/>
      <w:bookmarkStart w:id="5" w:name="_Toc456600918"/>
      <w:bookmarkStart w:id="6" w:name="_Toc465103316"/>
      <w:r>
        <w:t>Purpose</w:t>
      </w:r>
      <w:bookmarkEnd w:id="4"/>
      <w:bookmarkEnd w:id="5"/>
      <w:bookmarkEnd w:id="6"/>
    </w:p>
    <w:p w14:paraId="07D307B1" w14:textId="2A012F0B" w:rsidR="009E1429" w:rsidRPr="009E1429" w:rsidRDefault="009E1429" w:rsidP="0053128E">
      <w:pPr>
        <w:pStyle w:val="InfoBlue"/>
      </w:pPr>
      <w:r w:rsidRPr="009E1429">
        <w:t>The purpose</w:t>
      </w:r>
      <w:r>
        <w:t xml:space="preserve"> is to document </w:t>
      </w:r>
      <w:r w:rsidR="00A45E6D">
        <w:t>the</w:t>
      </w:r>
      <w:r>
        <w:t xml:space="preserve"> plan</w:t>
      </w:r>
      <w:r w:rsidR="00BC2193">
        <w:t>, iterations</w:t>
      </w:r>
      <w:r w:rsidR="00A45E6D">
        <w:t xml:space="preserve"> and build </w:t>
      </w:r>
      <w:r w:rsidR="00BC2193">
        <w:t xml:space="preserve">of Bug Tracking software </w:t>
      </w:r>
      <w:r w:rsidR="00446DAD">
        <w:t xml:space="preserve">using RUP. </w:t>
      </w:r>
      <w:r>
        <w:t>Iterations cover the construction stage</w:t>
      </w:r>
      <w:r w:rsidR="00A3232E">
        <w:t xml:space="preserve"> through to Alpha testing</w:t>
      </w:r>
      <w:r>
        <w:t xml:space="preserve">. </w:t>
      </w:r>
    </w:p>
    <w:p w14:paraId="75AA6D3A" w14:textId="584FB9D4" w:rsidR="00D6464E" w:rsidRDefault="001548B3">
      <w:pPr>
        <w:pStyle w:val="2"/>
      </w:pPr>
      <w:bookmarkStart w:id="7" w:name="_Toc456598588"/>
      <w:bookmarkStart w:id="8" w:name="_Toc456600919"/>
      <w:bookmarkStart w:id="9" w:name="_Toc465103317"/>
      <w:r>
        <w:t>Scope</w:t>
      </w:r>
      <w:bookmarkEnd w:id="7"/>
      <w:bookmarkEnd w:id="8"/>
      <w:bookmarkEnd w:id="9"/>
    </w:p>
    <w:p w14:paraId="262D4D0C" w14:textId="352A42DB" w:rsidR="001548B3" w:rsidRDefault="001548B3" w:rsidP="0053128E">
      <w:pPr>
        <w:pStyle w:val="InfoBlue"/>
      </w:pPr>
      <w:r>
        <w:t>The project associated with this iteration plan is a bug tracking software application</w:t>
      </w:r>
      <w:r w:rsidR="00033F5B">
        <w:t xml:space="preserve"> currently under development</w:t>
      </w:r>
      <w:r>
        <w:t xml:space="preserve"> known as </w:t>
      </w:r>
      <w:r w:rsidR="00320E2C">
        <w:t>B</w:t>
      </w:r>
      <w:r>
        <w:t xml:space="preserve">ug </w:t>
      </w:r>
      <w:r w:rsidR="00320E2C">
        <w:t>T</w:t>
      </w:r>
      <w:r>
        <w:t>racker.</w:t>
      </w:r>
      <w:r w:rsidR="00C31326">
        <w:t xml:space="preserve"> Bug Tracker </w:t>
      </w:r>
      <w:r w:rsidR="00B8041A">
        <w:t xml:space="preserve">includes functionality to report </w:t>
      </w:r>
      <w:r w:rsidR="003C4403">
        <w:t xml:space="preserve">and comment on </w:t>
      </w:r>
      <w:r w:rsidR="00B8041A">
        <w:t xml:space="preserve">bugs in </w:t>
      </w:r>
      <w:r w:rsidR="003C4403">
        <w:t xml:space="preserve">specific </w:t>
      </w:r>
      <w:r w:rsidR="00B8041A">
        <w:t xml:space="preserve">software </w:t>
      </w:r>
      <w:r w:rsidR="003C4403">
        <w:t xml:space="preserve">applications </w:t>
      </w:r>
      <w:r w:rsidR="00B8041A">
        <w:t xml:space="preserve">and record the bugs life cycle, from new through to fixed. It also calculates </w:t>
      </w:r>
      <w:r w:rsidR="00D11D47">
        <w:t>reputation points for both software developers and reporters</w:t>
      </w:r>
      <w:r w:rsidR="0042464C">
        <w:t xml:space="preserve"> along with statistical reports on bugs</w:t>
      </w:r>
      <w:r w:rsidR="00D11D47">
        <w:t xml:space="preserve">. </w:t>
      </w:r>
      <w:r w:rsidR="00FB3D7D">
        <w:t>This iteration plan document</w:t>
      </w:r>
      <w:r w:rsidR="006274D6">
        <w:t xml:space="preserve">s construction phase through </w:t>
      </w:r>
      <w:r w:rsidR="00254FA0">
        <w:t xml:space="preserve">to the start of </w:t>
      </w:r>
      <w:r w:rsidR="000B1A1C">
        <w:t>Alpha testing.</w:t>
      </w:r>
    </w:p>
    <w:p w14:paraId="77A0D9C9" w14:textId="3093B727" w:rsidR="00D6464E" w:rsidRDefault="001548B3">
      <w:pPr>
        <w:pStyle w:val="2"/>
      </w:pPr>
      <w:bookmarkStart w:id="10" w:name="_Toc456598589"/>
      <w:bookmarkStart w:id="11" w:name="_Toc456600920"/>
      <w:bookmarkStart w:id="12" w:name="_Toc465103318"/>
      <w:r>
        <w:t>Definitions, Acronyms and Abbreviations</w:t>
      </w:r>
      <w:bookmarkEnd w:id="10"/>
      <w:bookmarkEnd w:id="11"/>
      <w:bookmarkEnd w:id="12"/>
    </w:p>
    <w:p w14:paraId="70CFF678" w14:textId="3B878014" w:rsidR="00D6464E" w:rsidRDefault="00B81DF6" w:rsidP="0053128E">
      <w:pPr>
        <w:pStyle w:val="InfoBlue"/>
      </w:pPr>
      <w:r>
        <w:t xml:space="preserve">See </w:t>
      </w:r>
      <w:r w:rsidR="00B2087A">
        <w:t>Glossary.doc</w:t>
      </w:r>
      <w:r w:rsidR="009E7F77">
        <w:t>x</w:t>
      </w:r>
    </w:p>
    <w:p w14:paraId="752F3C92" w14:textId="639DF25C" w:rsidR="00D6464E" w:rsidRDefault="001548B3">
      <w:pPr>
        <w:pStyle w:val="2"/>
      </w:pPr>
      <w:bookmarkStart w:id="13" w:name="_Toc456598590"/>
      <w:bookmarkStart w:id="14" w:name="_Toc456600921"/>
      <w:bookmarkStart w:id="15" w:name="_Toc465103319"/>
      <w:r>
        <w:t>References</w:t>
      </w:r>
      <w:bookmarkEnd w:id="13"/>
      <w:bookmarkEnd w:id="14"/>
      <w:bookmarkEnd w:id="15"/>
    </w:p>
    <w:p w14:paraId="6A19C60B" w14:textId="71F431BA" w:rsidR="00154579" w:rsidRDefault="00154579" w:rsidP="00154579">
      <w:pPr>
        <w:pStyle w:val="a9"/>
      </w:pPr>
      <w:r>
        <w:t>SRS</w:t>
      </w:r>
      <w:r w:rsidR="001E011A">
        <w:t>.docx</w:t>
      </w:r>
      <w:r>
        <w:t xml:space="preserve"> Version 1.3</w:t>
      </w:r>
    </w:p>
    <w:p w14:paraId="40249D7D" w14:textId="0291F681" w:rsidR="001E011A" w:rsidRPr="00154579" w:rsidRDefault="001E011A" w:rsidP="00154579">
      <w:pPr>
        <w:pStyle w:val="a9"/>
      </w:pPr>
      <w:r>
        <w:t>TestPlan.docx Version 1.2</w:t>
      </w:r>
    </w:p>
    <w:p w14:paraId="493F38A2" w14:textId="77777777" w:rsidR="00D6464E" w:rsidRDefault="001548B3">
      <w:pPr>
        <w:pStyle w:val="2"/>
      </w:pPr>
      <w:bookmarkStart w:id="16" w:name="_Toc456598591"/>
      <w:bookmarkStart w:id="17" w:name="_Toc456600922"/>
      <w:bookmarkStart w:id="18" w:name="_Toc465103320"/>
      <w:r>
        <w:t>Overview</w:t>
      </w:r>
      <w:bookmarkEnd w:id="16"/>
      <w:bookmarkEnd w:id="17"/>
      <w:bookmarkEnd w:id="18"/>
    </w:p>
    <w:p w14:paraId="44286104" w14:textId="222FA9F8" w:rsidR="0053128E" w:rsidRDefault="0053128E" w:rsidP="0053128E">
      <w:pPr>
        <w:pStyle w:val="InfoBlue"/>
      </w:pPr>
      <w:r>
        <w:t>The document contains:</w:t>
      </w:r>
    </w:p>
    <w:p w14:paraId="5C1EBC6E" w14:textId="2E05F88E" w:rsidR="0053128E" w:rsidRDefault="0053128E" w:rsidP="0053128E">
      <w:pPr>
        <w:pStyle w:val="a9"/>
        <w:numPr>
          <w:ilvl w:val="0"/>
          <w:numId w:val="22"/>
        </w:numPr>
      </w:pPr>
      <w:r>
        <w:t>An overall plan of each iteration</w:t>
      </w:r>
      <w:r w:rsidR="005A63F3">
        <w:t xml:space="preserve"> for the entire construction stage</w:t>
      </w:r>
      <w:r>
        <w:t>. Time frame for an iteration is one week.</w:t>
      </w:r>
    </w:p>
    <w:p w14:paraId="5827C897" w14:textId="11575651" w:rsidR="0053128E" w:rsidRDefault="0053128E" w:rsidP="0053128E">
      <w:pPr>
        <w:pStyle w:val="a9"/>
        <w:numPr>
          <w:ilvl w:val="0"/>
          <w:numId w:val="22"/>
        </w:numPr>
      </w:pPr>
      <w:r>
        <w:t>An iteration table outlining tasks allocated to each team member and when the tasks are due.</w:t>
      </w:r>
    </w:p>
    <w:p w14:paraId="0BF356D8" w14:textId="79BB8369" w:rsidR="0053128E" w:rsidRDefault="007C5D2F" w:rsidP="0053128E">
      <w:pPr>
        <w:pStyle w:val="a9"/>
        <w:numPr>
          <w:ilvl w:val="0"/>
          <w:numId w:val="22"/>
        </w:numPr>
      </w:pPr>
      <w:r>
        <w:t xml:space="preserve">Demos of </w:t>
      </w:r>
      <w:r w:rsidR="00B817E3">
        <w:t>interfaces</w:t>
      </w:r>
      <w:r w:rsidR="00254FA0">
        <w:t xml:space="preserve"> and elements being added as they are</w:t>
      </w:r>
      <w:r w:rsidR="00B817E3">
        <w:t xml:space="preserve"> built</w:t>
      </w:r>
      <w:r w:rsidR="0053128E">
        <w:t>.</w:t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  <w:r w:rsidR="00C608D2">
        <w:br/>
      </w:r>
    </w:p>
    <w:p w14:paraId="40B0D0A3" w14:textId="77777777" w:rsidR="00CB7D80" w:rsidRPr="0053128E" w:rsidRDefault="00CB7D80" w:rsidP="00CB7D80">
      <w:pPr>
        <w:pStyle w:val="a9"/>
        <w:ind w:left="1440"/>
      </w:pPr>
    </w:p>
    <w:p w14:paraId="7128526D" w14:textId="77777777" w:rsidR="00D6464E" w:rsidRDefault="001548B3">
      <w:pPr>
        <w:pStyle w:val="1"/>
        <w:rPr>
          <w:b w:val="0"/>
        </w:rPr>
      </w:pPr>
      <w:bookmarkStart w:id="19" w:name="_Toc465103321"/>
      <w:r>
        <w:lastRenderedPageBreak/>
        <w:t>Plan</w:t>
      </w:r>
      <w:bookmarkEnd w:id="19"/>
    </w:p>
    <w:p w14:paraId="0C1DCBE5" w14:textId="3E2AE991" w:rsidR="001437D6" w:rsidRDefault="001437D6" w:rsidP="0053128E">
      <w:pPr>
        <w:pStyle w:val="InfoBlue"/>
      </w:pPr>
      <w:r>
        <w:t>Overall iteration plan for the entire construction phase</w:t>
      </w:r>
      <w:r w:rsidR="006841CE">
        <w:t xml:space="preserve"> through to Alpha Testing</w:t>
      </w:r>
      <w: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02"/>
        <w:gridCol w:w="3082"/>
        <w:gridCol w:w="1306"/>
        <w:gridCol w:w="1128"/>
        <w:gridCol w:w="2458"/>
      </w:tblGrid>
      <w:tr w:rsidR="0065427A" w14:paraId="09CC09CA" w14:textId="77777777" w:rsidTr="0048480B">
        <w:trPr>
          <w:trHeight w:val="312"/>
        </w:trPr>
        <w:tc>
          <w:tcPr>
            <w:tcW w:w="1675" w:type="dxa"/>
          </w:tcPr>
          <w:p w14:paraId="4B1139BB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Milestone</w:t>
            </w:r>
          </w:p>
        </w:tc>
        <w:tc>
          <w:tcPr>
            <w:tcW w:w="3301" w:type="dxa"/>
          </w:tcPr>
          <w:p w14:paraId="6EE09F43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Artifact</w:t>
            </w:r>
            <w:r>
              <w:rPr>
                <w:b/>
                <w:lang w:val="en-AU"/>
              </w:rPr>
              <w:t>s</w:t>
            </w:r>
          </w:p>
        </w:tc>
        <w:tc>
          <w:tcPr>
            <w:tcW w:w="1348" w:type="dxa"/>
          </w:tcPr>
          <w:p w14:paraId="3A4AAF7F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Planned</w:t>
            </w:r>
          </w:p>
        </w:tc>
        <w:tc>
          <w:tcPr>
            <w:tcW w:w="1072" w:type="dxa"/>
          </w:tcPr>
          <w:p w14:paraId="5E3B732D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Revised</w:t>
            </w:r>
          </w:p>
        </w:tc>
        <w:tc>
          <w:tcPr>
            <w:tcW w:w="2180" w:type="dxa"/>
          </w:tcPr>
          <w:p w14:paraId="29BE6F99" w14:textId="77777777" w:rsidR="0065427A" w:rsidRPr="00963AE8" w:rsidRDefault="0065427A" w:rsidP="00267E25">
            <w:pPr>
              <w:rPr>
                <w:b/>
                <w:lang w:val="en-AU"/>
              </w:rPr>
            </w:pPr>
            <w:r w:rsidRPr="00963AE8">
              <w:rPr>
                <w:b/>
                <w:lang w:val="en-AU"/>
              </w:rPr>
              <w:t>Actual</w:t>
            </w:r>
          </w:p>
        </w:tc>
      </w:tr>
      <w:tr w:rsidR="0065427A" w14:paraId="00D4BB17" w14:textId="77777777" w:rsidTr="004D5696">
        <w:trPr>
          <w:trHeight w:val="5134"/>
        </w:trPr>
        <w:tc>
          <w:tcPr>
            <w:tcW w:w="1675" w:type="dxa"/>
            <w:vMerge w:val="restart"/>
          </w:tcPr>
          <w:p w14:paraId="73A04F9D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Develop an executable prototype of the basic componentry incorporating an SQL database.</w:t>
            </w:r>
          </w:p>
          <w:p w14:paraId="681B33F1" w14:textId="77777777" w:rsidR="0065427A" w:rsidRDefault="0065427A" w:rsidP="00267E25">
            <w:pPr>
              <w:rPr>
                <w:lang w:val="en-AU"/>
              </w:rPr>
            </w:pPr>
          </w:p>
          <w:p w14:paraId="76A492C4" w14:textId="77777777" w:rsidR="0065427A" w:rsidRPr="009933A2" w:rsidRDefault="0065427A" w:rsidP="00267E25">
            <w:pPr>
              <w:rPr>
                <w:b/>
                <w:lang w:val="en-AU"/>
              </w:rPr>
            </w:pPr>
            <w:r w:rsidRPr="009933A2">
              <w:rPr>
                <w:b/>
                <w:lang w:val="en-AU"/>
              </w:rPr>
              <w:t>Includes:</w:t>
            </w:r>
          </w:p>
          <w:p w14:paraId="229F70D3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sequence diagrams and architectural design for each use case.</w:t>
            </w:r>
          </w:p>
          <w:p w14:paraId="59B81FCC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Database design diagram.</w:t>
            </w:r>
          </w:p>
          <w:p w14:paraId="716B627C" w14:textId="33053C14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State diagram for 2 entity classes, Bug and Users</w:t>
            </w:r>
          </w:p>
        </w:tc>
        <w:tc>
          <w:tcPr>
            <w:tcW w:w="3301" w:type="dxa"/>
          </w:tcPr>
          <w:p w14:paraId="3FAE1E8A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Build user interfaces, (include diagrams, see user interface prototype in SRS V1.2) and functionality to allow a user to:</w:t>
            </w:r>
          </w:p>
          <w:p w14:paraId="15D678C4" w14:textId="77777777" w:rsidR="0065427A" w:rsidRPr="004D5696" w:rsidRDefault="0065427A" w:rsidP="0065427A">
            <w:pPr>
              <w:pStyle w:val="af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Register </w:t>
            </w:r>
          </w:p>
          <w:p w14:paraId="5FE3A881" w14:textId="77777777" w:rsidR="0065427A" w:rsidRPr="004D5696" w:rsidRDefault="0065427A" w:rsidP="0065427A">
            <w:pPr>
              <w:pStyle w:val="af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Log-in</w:t>
            </w:r>
          </w:p>
        </w:tc>
        <w:tc>
          <w:tcPr>
            <w:tcW w:w="1348" w:type="dxa"/>
          </w:tcPr>
          <w:p w14:paraId="3BC44AA2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19/09/2016</w:t>
            </w:r>
          </w:p>
        </w:tc>
        <w:tc>
          <w:tcPr>
            <w:tcW w:w="1072" w:type="dxa"/>
          </w:tcPr>
          <w:p w14:paraId="747006A9" w14:textId="77777777" w:rsidR="0065427A" w:rsidRDefault="0065427A" w:rsidP="00267E25">
            <w:pPr>
              <w:rPr>
                <w:lang w:val="en-AU"/>
              </w:rPr>
            </w:pPr>
          </w:p>
          <w:p w14:paraId="08BC6B1F" w14:textId="77777777" w:rsidR="0065427A" w:rsidRDefault="0065427A" w:rsidP="00267E25">
            <w:pPr>
              <w:rPr>
                <w:lang w:val="en-AU"/>
              </w:rPr>
            </w:pPr>
          </w:p>
          <w:p w14:paraId="3F664320" w14:textId="77777777" w:rsidR="0065427A" w:rsidRDefault="0065427A" w:rsidP="00267E25">
            <w:pPr>
              <w:rPr>
                <w:lang w:val="en-AU"/>
              </w:rPr>
            </w:pPr>
          </w:p>
          <w:p w14:paraId="512A0BAC" w14:textId="77777777" w:rsidR="0065427A" w:rsidRDefault="0065427A" w:rsidP="00267E25">
            <w:pPr>
              <w:rPr>
                <w:lang w:val="en-AU"/>
              </w:rPr>
            </w:pPr>
          </w:p>
          <w:p w14:paraId="550EB8A6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30CE991D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19/09/2016</w:t>
            </w:r>
          </w:p>
        </w:tc>
      </w:tr>
      <w:tr w:rsidR="0065427A" w14:paraId="72460886" w14:textId="77777777" w:rsidTr="0048480B">
        <w:trPr>
          <w:trHeight w:val="891"/>
        </w:trPr>
        <w:tc>
          <w:tcPr>
            <w:tcW w:w="1675" w:type="dxa"/>
            <w:vMerge/>
          </w:tcPr>
          <w:p w14:paraId="7C1A14C1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0F9B212F" w14:textId="77777777" w:rsidR="0065427A" w:rsidRPr="004D5696" w:rsidRDefault="0065427A" w:rsidP="0065427A">
            <w:pPr>
              <w:pStyle w:val="af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View main window of the system</w:t>
            </w:r>
          </w:p>
          <w:p w14:paraId="4D54CAD6" w14:textId="77777777" w:rsidR="0065427A" w:rsidRPr="004D5696" w:rsidRDefault="0065427A" w:rsidP="0065427A">
            <w:pPr>
              <w:pStyle w:val="af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Report a bug</w:t>
            </w:r>
          </w:p>
          <w:p w14:paraId="48F64783" w14:textId="77777777" w:rsidR="0065427A" w:rsidRPr="004D5696" w:rsidRDefault="0065427A" w:rsidP="0065427A">
            <w:pPr>
              <w:pStyle w:val="af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View/edit profile</w:t>
            </w:r>
          </w:p>
          <w:p w14:paraId="2B224947" w14:textId="77777777" w:rsidR="0065427A" w:rsidRPr="004D5696" w:rsidRDefault="0065427A" w:rsidP="0065427A">
            <w:pPr>
              <w:pStyle w:val="af0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database design and build</w:t>
            </w:r>
          </w:p>
        </w:tc>
        <w:tc>
          <w:tcPr>
            <w:tcW w:w="1348" w:type="dxa"/>
          </w:tcPr>
          <w:p w14:paraId="5D61F6B8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27/09/2016</w:t>
            </w:r>
          </w:p>
        </w:tc>
        <w:tc>
          <w:tcPr>
            <w:tcW w:w="1072" w:type="dxa"/>
          </w:tcPr>
          <w:p w14:paraId="1242C717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26DC7375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  <w:r w:rsidRPr="00D10302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</w:t>
            </w:r>
          </w:p>
        </w:tc>
      </w:tr>
      <w:tr w:rsidR="0065427A" w14:paraId="4622A5BF" w14:textId="77777777" w:rsidTr="00C608D2">
        <w:trPr>
          <w:trHeight w:val="4561"/>
        </w:trPr>
        <w:tc>
          <w:tcPr>
            <w:tcW w:w="1675" w:type="dxa"/>
            <w:vMerge/>
          </w:tcPr>
          <w:p w14:paraId="03C1DF4A" w14:textId="77777777" w:rsidR="0065427A" w:rsidRDefault="0065427A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3F9FCEDC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View/Edit bug</w:t>
            </w:r>
          </w:p>
          <w:p w14:paraId="70CF9181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for a bug</w:t>
            </w:r>
          </w:p>
          <w:p w14:paraId="660DFBEB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other users</w:t>
            </w:r>
          </w:p>
          <w:p w14:paraId="41866287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Comment on a bug</w:t>
            </w:r>
          </w:p>
          <w:p w14:paraId="5B7EAE0E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Subscribe to a bug</w:t>
            </w:r>
          </w:p>
          <w:p w14:paraId="25E84733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Display and export a statistical report</w:t>
            </w:r>
          </w:p>
          <w:p w14:paraId="5B002985" w14:textId="77777777" w:rsidR="0065427A" w:rsidRPr="006A24F7" w:rsidRDefault="0065427A" w:rsidP="004D5696">
            <w:r w:rsidRPr="004D5696">
              <w:rPr>
                <w:lang w:val="en-AU"/>
              </w:rPr>
              <w:t>Assign a bug to a developer</w:t>
            </w:r>
          </w:p>
        </w:tc>
        <w:tc>
          <w:tcPr>
            <w:tcW w:w="1348" w:type="dxa"/>
          </w:tcPr>
          <w:p w14:paraId="3045C3C9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  <w:r w:rsidRPr="006A24F7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 2016</w:t>
            </w:r>
          </w:p>
        </w:tc>
        <w:tc>
          <w:tcPr>
            <w:tcW w:w="1072" w:type="dxa"/>
          </w:tcPr>
          <w:p w14:paraId="7F74C225" w14:textId="77777777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10</w:t>
            </w:r>
            <w:r w:rsidRPr="00D10302">
              <w:rPr>
                <w:vertAlign w:val="superscript"/>
                <w:lang w:val="en-AU"/>
              </w:rPr>
              <w:t>th</w:t>
            </w:r>
            <w:r>
              <w:rPr>
                <w:lang w:val="en-AU"/>
              </w:rPr>
              <w:t xml:space="preserve"> October 2016</w:t>
            </w:r>
          </w:p>
        </w:tc>
        <w:tc>
          <w:tcPr>
            <w:tcW w:w="2180" w:type="dxa"/>
          </w:tcPr>
          <w:p w14:paraId="3D48F443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View/Edit bug complete</w:t>
            </w:r>
          </w:p>
          <w:p w14:paraId="32CF7AB1" w14:textId="191E86F9" w:rsidR="0065427A" w:rsidRPr="004D5696" w:rsidRDefault="00C608D2" w:rsidP="004D5696">
            <w:pPr>
              <w:rPr>
                <w:lang w:val="en-AU"/>
              </w:rPr>
            </w:pPr>
            <w:r>
              <w:rPr>
                <w:lang w:val="en-AU"/>
              </w:rPr>
              <w:t>Search bug</w:t>
            </w:r>
            <w:r w:rsidR="0065427A" w:rsidRPr="004D5696">
              <w:rPr>
                <w:lang w:val="en-AU"/>
              </w:rPr>
              <w:t xml:space="preserve"> complete</w:t>
            </w:r>
          </w:p>
          <w:p w14:paraId="5CA2B5A9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Comment on bug complete</w:t>
            </w:r>
          </w:p>
          <w:p w14:paraId="691FFAAB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Subscribe to bug complete</w:t>
            </w:r>
          </w:p>
          <w:p w14:paraId="0AE07001" w14:textId="4E1C9D38" w:rsidR="0065427A" w:rsidRDefault="0065427A" w:rsidP="00267E25">
            <w:pPr>
              <w:rPr>
                <w:lang w:val="en-AU"/>
              </w:rPr>
            </w:pPr>
            <w:r>
              <w:rPr>
                <w:lang w:val="en-AU"/>
              </w:rPr>
              <w:t>12</w:t>
            </w:r>
            <w:r w:rsidRPr="004D5696">
              <w:rPr>
                <w:lang w:val="en-AU"/>
              </w:rPr>
              <w:t>th</w:t>
            </w:r>
            <w:r>
              <w:rPr>
                <w:lang w:val="en-AU"/>
              </w:rPr>
              <w:t xml:space="preserve"> October 2016-10-23</w:t>
            </w:r>
            <w:r w:rsidR="002C2645">
              <w:rPr>
                <w:lang w:val="en-AU"/>
              </w:rPr>
              <w:br/>
            </w:r>
          </w:p>
          <w:p w14:paraId="5F358FD5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Search Users</w:t>
            </w:r>
          </w:p>
          <w:p w14:paraId="24DBC46F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Assign bug</w:t>
            </w:r>
          </w:p>
          <w:p w14:paraId="1E0B98F0" w14:textId="77777777" w:rsidR="0065427A" w:rsidRPr="004D5696" w:rsidRDefault="0065427A" w:rsidP="004D5696">
            <w:pPr>
              <w:rPr>
                <w:lang w:val="en-AU"/>
              </w:rPr>
            </w:pPr>
            <w:r w:rsidRPr="004D5696">
              <w:rPr>
                <w:lang w:val="en-AU"/>
              </w:rPr>
              <w:t>Display &amp; export a report</w:t>
            </w:r>
          </w:p>
          <w:p w14:paraId="3DF6F505" w14:textId="77777777" w:rsidR="0065427A" w:rsidRPr="00D10302" w:rsidRDefault="0065427A" w:rsidP="004D5696">
            <w:r w:rsidRPr="004D5696">
              <w:rPr>
                <w:lang w:val="en-AU"/>
              </w:rPr>
              <w:t>Complete by 23rd October 2016</w:t>
            </w:r>
          </w:p>
        </w:tc>
      </w:tr>
      <w:tr w:rsidR="0048480B" w14:paraId="5FB54083" w14:textId="77777777" w:rsidTr="0048480B">
        <w:tc>
          <w:tcPr>
            <w:tcW w:w="1675" w:type="dxa"/>
          </w:tcPr>
          <w:p w14:paraId="0F96E3BA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 xml:space="preserve">Complete </w:t>
            </w:r>
            <w:r>
              <w:rPr>
                <w:lang w:val="en-AU"/>
              </w:rPr>
              <w:lastRenderedPageBreak/>
              <w:t>integration and Alpha testing to refine functionality.</w:t>
            </w:r>
          </w:p>
          <w:p w14:paraId="2AAB1463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Present the new system to the class (users).</w:t>
            </w:r>
          </w:p>
        </w:tc>
        <w:tc>
          <w:tcPr>
            <w:tcW w:w="3301" w:type="dxa"/>
          </w:tcPr>
          <w:p w14:paraId="0039EE30" w14:textId="77777777" w:rsidR="0048480B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lastRenderedPageBreak/>
              <w:t xml:space="preserve">Complete overall </w:t>
            </w:r>
            <w:r>
              <w:lastRenderedPageBreak/>
              <w:t>architectural design document</w:t>
            </w:r>
          </w:p>
          <w:p w14:paraId="49736135" w14:textId="77777777" w:rsidR="0048480B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Complete data persistence design</w:t>
            </w:r>
          </w:p>
          <w:p w14:paraId="6A6509D1" w14:textId="77777777" w:rsidR="0048480B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Integrate each members code into one application.</w:t>
            </w:r>
          </w:p>
          <w:p w14:paraId="41367DCD" w14:textId="77777777" w:rsidR="0048480B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Create a test plan</w:t>
            </w:r>
          </w:p>
          <w:p w14:paraId="62850A5F" w14:textId="77777777" w:rsidR="0048480B" w:rsidRPr="00B74EC5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Create unit tests</w:t>
            </w:r>
          </w:p>
        </w:tc>
        <w:tc>
          <w:tcPr>
            <w:tcW w:w="1348" w:type="dxa"/>
          </w:tcPr>
          <w:p w14:paraId="24EBC3BE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11/10/2016</w:t>
            </w:r>
          </w:p>
        </w:tc>
        <w:tc>
          <w:tcPr>
            <w:tcW w:w="1072" w:type="dxa"/>
          </w:tcPr>
          <w:p w14:paraId="03C112B7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24/10/2016</w:t>
            </w:r>
          </w:p>
        </w:tc>
        <w:tc>
          <w:tcPr>
            <w:tcW w:w="2180" w:type="dxa"/>
          </w:tcPr>
          <w:p w14:paraId="20F79CEC" w14:textId="77777777" w:rsidR="0048480B" w:rsidRDefault="0048480B" w:rsidP="0048480B">
            <w:pPr>
              <w:pStyle w:val="af0"/>
              <w:numPr>
                <w:ilvl w:val="0"/>
                <w:numId w:val="28"/>
              </w:numPr>
              <w:spacing w:after="0" w:line="240" w:lineRule="auto"/>
            </w:pPr>
            <w:r w:rsidRPr="001412F4">
              <w:t xml:space="preserve">Code integration </w:t>
            </w:r>
            <w:r w:rsidRPr="001412F4">
              <w:lastRenderedPageBreak/>
              <w:t>completed by 17</w:t>
            </w:r>
            <w:r w:rsidRPr="001412F4">
              <w:rPr>
                <w:vertAlign w:val="superscript"/>
              </w:rPr>
              <w:t>th</w:t>
            </w:r>
            <w:r w:rsidRPr="001412F4">
              <w:t xml:space="preserve"> October 2016-10-23</w:t>
            </w:r>
          </w:p>
          <w:p w14:paraId="3211BC74" w14:textId="6D777CBD" w:rsidR="0048480B" w:rsidRDefault="0048480B" w:rsidP="0048480B">
            <w:pPr>
              <w:pStyle w:val="af0"/>
              <w:numPr>
                <w:ilvl w:val="0"/>
                <w:numId w:val="28"/>
              </w:numPr>
              <w:spacing w:after="0" w:line="240" w:lineRule="auto"/>
            </w:pPr>
            <w:r>
              <w:t>Architectural Design diagram complete by 24/10/2016</w:t>
            </w:r>
          </w:p>
          <w:p w14:paraId="64B25E49" w14:textId="77777777" w:rsidR="00C65DB6" w:rsidRDefault="00C65DB6" w:rsidP="0048480B">
            <w:pPr>
              <w:pStyle w:val="af0"/>
              <w:numPr>
                <w:ilvl w:val="0"/>
                <w:numId w:val="28"/>
              </w:numPr>
              <w:spacing w:after="0" w:line="240" w:lineRule="auto"/>
            </w:pPr>
            <w:r>
              <w:t>Test Plan complete 27/10/2016</w:t>
            </w:r>
          </w:p>
          <w:p w14:paraId="32ED9B02" w14:textId="77777777" w:rsidR="00C65DB6" w:rsidRDefault="00C65DB6" w:rsidP="0048480B">
            <w:pPr>
              <w:pStyle w:val="af0"/>
              <w:numPr>
                <w:ilvl w:val="0"/>
                <w:numId w:val="28"/>
              </w:numPr>
              <w:spacing w:after="0" w:line="240" w:lineRule="auto"/>
            </w:pPr>
            <w:r>
              <w:t>Unit tests complete 27/10/2016</w:t>
            </w:r>
          </w:p>
          <w:p w14:paraId="6FE9E914" w14:textId="33422646" w:rsidR="00C65DB6" w:rsidRDefault="00C65DB6" w:rsidP="0048480B">
            <w:pPr>
              <w:pStyle w:val="af0"/>
              <w:numPr>
                <w:ilvl w:val="0"/>
                <w:numId w:val="28"/>
              </w:numPr>
              <w:spacing w:after="0" w:line="240" w:lineRule="auto"/>
            </w:pPr>
            <w:r>
              <w:t>Data persistence design complete 27/10/2016</w:t>
            </w:r>
          </w:p>
          <w:p w14:paraId="564BC42D" w14:textId="77777777" w:rsidR="0048480B" w:rsidRPr="001412F4" w:rsidRDefault="0048480B" w:rsidP="00267E25">
            <w:pPr>
              <w:pStyle w:val="af0"/>
            </w:pPr>
          </w:p>
          <w:p w14:paraId="33B1E643" w14:textId="77777777" w:rsidR="0048480B" w:rsidRDefault="0048480B" w:rsidP="00267E25">
            <w:pPr>
              <w:rPr>
                <w:lang w:val="en-AU"/>
              </w:rPr>
            </w:pPr>
          </w:p>
          <w:p w14:paraId="4ADB721B" w14:textId="77777777" w:rsidR="0048480B" w:rsidRDefault="0048480B" w:rsidP="00267E25">
            <w:pPr>
              <w:rPr>
                <w:lang w:val="en-AU"/>
              </w:rPr>
            </w:pPr>
          </w:p>
        </w:tc>
      </w:tr>
      <w:tr w:rsidR="0048480B" w14:paraId="5C9E1DF6" w14:textId="77777777" w:rsidTr="0048480B">
        <w:tc>
          <w:tcPr>
            <w:tcW w:w="1675" w:type="dxa"/>
          </w:tcPr>
          <w:p w14:paraId="4778BF1A" w14:textId="7B9F8F1C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7E48164B" w14:textId="584B9BCE" w:rsidR="0048480B" w:rsidRDefault="00C65DB6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Carry out</w:t>
            </w:r>
            <w:r w:rsidR="0045188E">
              <w:t xml:space="preserve"> testing</w:t>
            </w:r>
          </w:p>
          <w:p w14:paraId="2E8C30E3" w14:textId="77777777" w:rsidR="0048480B" w:rsidRPr="005F03E5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Begin work on presentation</w:t>
            </w:r>
          </w:p>
        </w:tc>
        <w:tc>
          <w:tcPr>
            <w:tcW w:w="1348" w:type="dxa"/>
          </w:tcPr>
          <w:p w14:paraId="533C2ED5" w14:textId="77777777" w:rsidR="0048480B" w:rsidRDefault="0048480B" w:rsidP="00267E25">
            <w:pPr>
              <w:rPr>
                <w:lang w:val="en-AU"/>
              </w:rPr>
            </w:pPr>
            <w:r>
              <w:rPr>
                <w:lang w:val="en-AU"/>
              </w:rPr>
              <w:t>18/10/2016</w:t>
            </w:r>
          </w:p>
        </w:tc>
        <w:tc>
          <w:tcPr>
            <w:tcW w:w="1072" w:type="dxa"/>
          </w:tcPr>
          <w:p w14:paraId="46DD8E53" w14:textId="07CF9048" w:rsidR="0048480B" w:rsidRDefault="0048480B" w:rsidP="003B66D3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3B66D3">
              <w:rPr>
                <w:lang w:val="en-AU"/>
              </w:rPr>
              <w:t>5</w:t>
            </w:r>
            <w:r>
              <w:rPr>
                <w:lang w:val="en-AU"/>
              </w:rPr>
              <w:t>/10/2016</w:t>
            </w:r>
          </w:p>
        </w:tc>
        <w:tc>
          <w:tcPr>
            <w:tcW w:w="2180" w:type="dxa"/>
          </w:tcPr>
          <w:p w14:paraId="6FDF30FD" w14:textId="60674F65" w:rsidR="003B66D3" w:rsidRDefault="003B66D3" w:rsidP="00267E25">
            <w:pPr>
              <w:rPr>
                <w:lang w:val="en-AU"/>
              </w:rPr>
            </w:pPr>
            <w:r>
              <w:rPr>
                <w:lang w:val="en-AU"/>
              </w:rPr>
              <w:t>Presentation complete 25/10/2016</w:t>
            </w:r>
          </w:p>
          <w:p w14:paraId="40DED952" w14:textId="4043FD59" w:rsidR="003B66D3" w:rsidRDefault="003B66D3" w:rsidP="00267E25">
            <w:pPr>
              <w:rPr>
                <w:lang w:val="en-AU"/>
              </w:rPr>
            </w:pPr>
            <w:r>
              <w:rPr>
                <w:lang w:val="en-AU"/>
              </w:rPr>
              <w:t>Specific use cases tested by</w:t>
            </w:r>
          </w:p>
          <w:p w14:paraId="3CA9E40A" w14:textId="67A522CC" w:rsidR="0045188E" w:rsidRDefault="00C65DB6" w:rsidP="00267E25">
            <w:pPr>
              <w:rPr>
                <w:lang w:val="en-AU"/>
              </w:rPr>
            </w:pPr>
            <w:r>
              <w:rPr>
                <w:lang w:val="en-AU"/>
              </w:rPr>
              <w:t>27/10/2016</w:t>
            </w:r>
          </w:p>
        </w:tc>
      </w:tr>
      <w:tr w:rsidR="0048480B" w14:paraId="3093D2FB" w14:textId="77777777" w:rsidTr="0048480B">
        <w:tc>
          <w:tcPr>
            <w:tcW w:w="1675" w:type="dxa"/>
          </w:tcPr>
          <w:p w14:paraId="38F04766" w14:textId="0B1C4924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3301" w:type="dxa"/>
          </w:tcPr>
          <w:p w14:paraId="74EFF682" w14:textId="77777777" w:rsidR="0048480B" w:rsidRDefault="0048480B" w:rsidP="0048480B">
            <w:pPr>
              <w:pStyle w:val="af0"/>
              <w:numPr>
                <w:ilvl w:val="0"/>
                <w:numId w:val="27"/>
              </w:numPr>
              <w:spacing w:after="0" w:line="240" w:lineRule="auto"/>
            </w:pPr>
            <w:r>
              <w:t>Complete presentation</w:t>
            </w:r>
          </w:p>
        </w:tc>
        <w:tc>
          <w:tcPr>
            <w:tcW w:w="1348" w:type="dxa"/>
          </w:tcPr>
          <w:p w14:paraId="34D0CCFE" w14:textId="6D57EAF6" w:rsidR="0048480B" w:rsidRDefault="0048480B" w:rsidP="0045188E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  <w:r w:rsidR="0045188E">
              <w:rPr>
                <w:lang w:val="en-AU"/>
              </w:rPr>
              <w:t>6</w:t>
            </w:r>
            <w:r>
              <w:rPr>
                <w:lang w:val="en-AU"/>
              </w:rPr>
              <w:t>/10/2016</w:t>
            </w:r>
          </w:p>
        </w:tc>
        <w:tc>
          <w:tcPr>
            <w:tcW w:w="1072" w:type="dxa"/>
          </w:tcPr>
          <w:p w14:paraId="4954F82D" w14:textId="77777777" w:rsidR="0048480B" w:rsidRDefault="0048480B" w:rsidP="00267E25">
            <w:pPr>
              <w:rPr>
                <w:lang w:val="en-AU"/>
              </w:rPr>
            </w:pPr>
          </w:p>
        </w:tc>
        <w:tc>
          <w:tcPr>
            <w:tcW w:w="2180" w:type="dxa"/>
          </w:tcPr>
          <w:p w14:paraId="5BC1B043" w14:textId="44723C21" w:rsidR="0048480B" w:rsidRDefault="0045188E" w:rsidP="0045188E">
            <w:pPr>
              <w:rPr>
                <w:lang w:val="en-AU"/>
              </w:rPr>
            </w:pPr>
            <w:r>
              <w:rPr>
                <w:lang w:val="en-AU"/>
              </w:rPr>
              <w:t>Complete 26/10/2016</w:t>
            </w:r>
          </w:p>
        </w:tc>
      </w:tr>
    </w:tbl>
    <w:p w14:paraId="4C13658F" w14:textId="77777777" w:rsidR="00104B91" w:rsidRDefault="00104B91" w:rsidP="00BD4D80">
      <w:pPr>
        <w:pStyle w:val="a9"/>
      </w:pPr>
    </w:p>
    <w:p w14:paraId="1F2BECF4" w14:textId="77777777" w:rsidR="00104B91" w:rsidRDefault="00104B91" w:rsidP="00BD4D80">
      <w:pPr>
        <w:pStyle w:val="a9"/>
      </w:pPr>
    </w:p>
    <w:p w14:paraId="4E0BFD98" w14:textId="0F2CD240" w:rsidR="001437D6" w:rsidRDefault="00FE6FAC" w:rsidP="001437D6">
      <w:pPr>
        <w:pStyle w:val="a9"/>
        <w:rPr>
          <w:b/>
        </w:rPr>
      </w:pPr>
      <w:r w:rsidRPr="00FE6FAC">
        <w:rPr>
          <w:b/>
        </w:rPr>
        <w:t>Iteration Table Showing Intermediate Milestones</w:t>
      </w:r>
      <w:r w:rsidR="0043011E">
        <w:rPr>
          <w:b/>
        </w:rPr>
        <w:t xml:space="preserve"> and Task Allocation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22"/>
        <w:gridCol w:w="1338"/>
        <w:gridCol w:w="1877"/>
        <w:gridCol w:w="4705"/>
      </w:tblGrid>
      <w:tr w:rsidR="002C3458" w14:paraId="7E660765" w14:textId="77777777" w:rsidTr="00267E25">
        <w:tc>
          <w:tcPr>
            <w:tcW w:w="1322" w:type="dxa"/>
          </w:tcPr>
          <w:p w14:paraId="0181B0A0" w14:textId="77777777" w:rsidR="002C3458" w:rsidRPr="009C695C" w:rsidRDefault="002C3458" w:rsidP="00267E25">
            <w:pPr>
              <w:rPr>
                <w:b/>
                <w:bCs/>
              </w:rPr>
            </w:pPr>
            <w:r w:rsidRPr="009C695C">
              <w:rPr>
                <w:b/>
                <w:bCs/>
              </w:rPr>
              <w:t>Iteration</w:t>
            </w:r>
          </w:p>
        </w:tc>
        <w:tc>
          <w:tcPr>
            <w:tcW w:w="1338" w:type="dxa"/>
          </w:tcPr>
          <w:p w14:paraId="6761A7CA" w14:textId="77777777" w:rsidR="002C3458" w:rsidRPr="009C695C" w:rsidRDefault="002C3458" w:rsidP="00267E25">
            <w:pPr>
              <w:rPr>
                <w:b/>
                <w:bCs/>
              </w:rPr>
            </w:pPr>
            <w:r>
              <w:rPr>
                <w:b/>
                <w:bCs/>
              </w:rPr>
              <w:t>Due</w:t>
            </w:r>
          </w:p>
        </w:tc>
        <w:tc>
          <w:tcPr>
            <w:tcW w:w="1877" w:type="dxa"/>
          </w:tcPr>
          <w:p w14:paraId="286EDD08" w14:textId="77777777" w:rsidR="002C3458" w:rsidRPr="009C695C" w:rsidRDefault="002C3458" w:rsidP="00267E25">
            <w:pPr>
              <w:rPr>
                <w:b/>
                <w:bCs/>
              </w:rPr>
            </w:pPr>
            <w:r>
              <w:rPr>
                <w:b/>
                <w:bCs/>
              </w:rPr>
              <w:t>Responsible</w:t>
            </w:r>
          </w:p>
        </w:tc>
        <w:tc>
          <w:tcPr>
            <w:tcW w:w="4705" w:type="dxa"/>
          </w:tcPr>
          <w:p w14:paraId="40224962" w14:textId="77777777" w:rsidR="002C3458" w:rsidRPr="009C695C" w:rsidRDefault="002C3458" w:rsidP="00267E25">
            <w:pPr>
              <w:rPr>
                <w:b/>
                <w:bCs/>
              </w:rPr>
            </w:pPr>
            <w:r w:rsidRPr="009C695C">
              <w:rPr>
                <w:b/>
                <w:bCs/>
              </w:rPr>
              <w:t>Functionality Added</w:t>
            </w:r>
          </w:p>
        </w:tc>
      </w:tr>
      <w:tr w:rsidR="002C3458" w14:paraId="5029ED12" w14:textId="77777777" w:rsidTr="00267E25">
        <w:tc>
          <w:tcPr>
            <w:tcW w:w="1322" w:type="dxa"/>
          </w:tcPr>
          <w:p w14:paraId="2B36A2E1" w14:textId="77777777" w:rsidR="002C3458" w:rsidRDefault="002C3458" w:rsidP="00267E25">
            <w:r>
              <w:t>Week 8</w:t>
            </w:r>
          </w:p>
        </w:tc>
        <w:tc>
          <w:tcPr>
            <w:tcW w:w="1338" w:type="dxa"/>
          </w:tcPr>
          <w:p w14:paraId="6A136EDF" w14:textId="77777777" w:rsidR="002C3458" w:rsidRDefault="002C3458" w:rsidP="00267E25">
            <w:r>
              <w:t>19/09/2016</w:t>
            </w:r>
          </w:p>
        </w:tc>
        <w:tc>
          <w:tcPr>
            <w:tcW w:w="1877" w:type="dxa"/>
          </w:tcPr>
          <w:p w14:paraId="069158C0" w14:textId="77777777" w:rsidR="002C3458" w:rsidRDefault="002C3458" w:rsidP="00267E25">
            <w:r>
              <w:t>Every group member – to become familiar with QT and complete some tutorials.</w:t>
            </w:r>
          </w:p>
        </w:tc>
        <w:tc>
          <w:tcPr>
            <w:tcW w:w="4705" w:type="dxa"/>
          </w:tcPr>
          <w:p w14:paraId="11067B45" w14:textId="77777777" w:rsidR="002C3458" w:rsidRDefault="002C3458" w:rsidP="00267E25">
            <w:r>
              <w:t xml:space="preserve">Begin construction of the application by building guis for log-in and registration. </w:t>
            </w:r>
          </w:p>
          <w:p w14:paraId="40B3BE6A" w14:textId="77777777" w:rsidR="002C3458" w:rsidRDefault="002C3458" w:rsidP="00267E25">
            <w:r w:rsidRPr="004D5696">
              <w:rPr>
                <w:lang w:val="en-AU"/>
              </w:rPr>
              <w:t>Covers Uses cases: 1 and 2. A use</w:t>
            </w:r>
            <w:r>
              <w:t>r can register and log-in to the system.</w:t>
            </w:r>
          </w:p>
          <w:p w14:paraId="4A9CB2C3" w14:textId="77777777" w:rsidR="002C3458" w:rsidRDefault="002C3458" w:rsidP="00267E25">
            <w:r>
              <w:t>Functionality added:</w:t>
            </w:r>
          </w:p>
          <w:p w14:paraId="7882BCE7" w14:textId="77777777" w:rsidR="002C3458" w:rsidRPr="004D5696" w:rsidRDefault="002C3458" w:rsidP="002C3458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New user password verification.</w:t>
            </w:r>
          </w:p>
          <w:p w14:paraId="4A95D07F" w14:textId="77777777" w:rsidR="002C3458" w:rsidRPr="004D5696" w:rsidRDefault="002C3458" w:rsidP="002C3458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Store user details to a database by creating an SQL connection.</w:t>
            </w:r>
          </w:p>
          <w:p w14:paraId="706C653C" w14:textId="77777777" w:rsidR="002C3458" w:rsidRPr="004D5696" w:rsidRDefault="002C3458" w:rsidP="002C3458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Verify user name and password on log in.</w:t>
            </w:r>
          </w:p>
          <w:p w14:paraId="0974AB7B" w14:textId="77777777" w:rsidR="002C3458" w:rsidRPr="004D5696" w:rsidRDefault="002C3458" w:rsidP="002C3458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Provide entry to main window.</w:t>
            </w:r>
          </w:p>
          <w:p w14:paraId="5BE34AC0" w14:textId="77777777" w:rsidR="002C3458" w:rsidRDefault="002C3458" w:rsidP="00267E25">
            <w:r>
              <w:t>Create a sequence diagram</w:t>
            </w:r>
          </w:p>
          <w:p w14:paraId="39B78303" w14:textId="77777777" w:rsidR="002C3458" w:rsidRDefault="002C3458" w:rsidP="00267E25">
            <w:r>
              <w:t>Document the new controller classes to be added to the overall architectural diagram</w:t>
            </w:r>
          </w:p>
        </w:tc>
      </w:tr>
      <w:tr w:rsidR="002C3458" w14:paraId="3537F76D" w14:textId="77777777" w:rsidTr="00267E25">
        <w:tc>
          <w:tcPr>
            <w:tcW w:w="1322" w:type="dxa"/>
          </w:tcPr>
          <w:p w14:paraId="7378A35A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761FAF66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3898D810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5AA5A8F7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Create an SQL database on a remote server </w:t>
            </w:r>
          </w:p>
          <w:p w14:paraId="204FECB1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entity class tables – Users, Bug</w:t>
            </w:r>
          </w:p>
        </w:tc>
      </w:tr>
      <w:tr w:rsidR="002C3458" w14:paraId="2E273C14" w14:textId="77777777" w:rsidTr="00267E25">
        <w:tc>
          <w:tcPr>
            <w:tcW w:w="1322" w:type="dxa"/>
          </w:tcPr>
          <w:p w14:paraId="3F1BE21F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2BBE8AB7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47DC64F3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6D198947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Report a Bug user interface. Covers Use Case 12 – A user wants to report a bug.</w:t>
            </w:r>
          </w:p>
          <w:p w14:paraId="07B4622E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Start Iteration Plan</w:t>
            </w:r>
          </w:p>
        </w:tc>
      </w:tr>
      <w:tr w:rsidR="002C3458" w14:paraId="01DB2B19" w14:textId="77777777" w:rsidTr="00267E25">
        <w:tc>
          <w:tcPr>
            <w:tcW w:w="1322" w:type="dxa"/>
          </w:tcPr>
          <w:p w14:paraId="32389C0A" w14:textId="77777777" w:rsidR="002C3458" w:rsidRDefault="002C3458" w:rsidP="00267E25">
            <w:r>
              <w:t>Week 9</w:t>
            </w:r>
          </w:p>
        </w:tc>
        <w:tc>
          <w:tcPr>
            <w:tcW w:w="1338" w:type="dxa"/>
          </w:tcPr>
          <w:p w14:paraId="40C6FE21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2D10114E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5C74A497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Build Edit Profile user interface. Covers Use 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lastRenderedPageBreak/>
              <w:t>Case 5 - A user wants to change personal information.</w:t>
            </w:r>
          </w:p>
        </w:tc>
      </w:tr>
      <w:tr w:rsidR="002C3458" w14:paraId="10C551C6" w14:textId="77777777" w:rsidTr="00267E25">
        <w:tc>
          <w:tcPr>
            <w:tcW w:w="1322" w:type="dxa"/>
          </w:tcPr>
          <w:p w14:paraId="50110352" w14:textId="77777777" w:rsidR="002C3458" w:rsidRDefault="002C3458" w:rsidP="00267E25">
            <w:r>
              <w:lastRenderedPageBreak/>
              <w:t xml:space="preserve">Week 9 </w:t>
            </w:r>
          </w:p>
        </w:tc>
        <w:tc>
          <w:tcPr>
            <w:tcW w:w="1338" w:type="dxa"/>
          </w:tcPr>
          <w:p w14:paraId="37B94532" w14:textId="77777777" w:rsidR="002C3458" w:rsidRDefault="002C3458" w:rsidP="00267E25">
            <w:r>
              <w:t>27/09/2016</w:t>
            </w:r>
          </w:p>
        </w:tc>
        <w:tc>
          <w:tcPr>
            <w:tcW w:w="1877" w:type="dxa"/>
          </w:tcPr>
          <w:p w14:paraId="59A068ED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79E63D29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</w:t>
            </w:r>
            <w:r w:rsidRPr="004D5696">
              <w:rPr>
                <w:rFonts w:ascii="Times New Roman" w:eastAsia="Times New Roman" w:hAnsi="Times New Roman" w:cs="Times New Roman" w:hint="eastAsia"/>
                <w:sz w:val="20"/>
                <w:szCs w:val="20"/>
                <w:lang w:eastAsia="en-US"/>
              </w:rPr>
              <w:t xml:space="preserve"> search 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profile</w:t>
            </w:r>
            <w:r w:rsidRPr="004D5696">
              <w:rPr>
                <w:rFonts w:ascii="Times New Roman" w:eastAsia="Times New Roman" w:hAnsi="Times New Roman" w:cs="Times New Roman" w:hint="eastAsia"/>
                <w:sz w:val="20"/>
                <w:szCs w:val="20"/>
                <w:lang w:eastAsia="en-US"/>
              </w:rPr>
              <w:t>. Covers Use case 6</w:t>
            </w:r>
          </w:p>
        </w:tc>
      </w:tr>
      <w:tr w:rsidR="002C3458" w14:paraId="6F7D407E" w14:textId="77777777" w:rsidTr="00267E25">
        <w:tc>
          <w:tcPr>
            <w:tcW w:w="1322" w:type="dxa"/>
          </w:tcPr>
          <w:p w14:paraId="7CDEC06A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0888982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7B41A42C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204418EF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View Bug user interface. Covers use Case 7. The system should provide a User with a GUI to view Bugs.</w:t>
            </w:r>
          </w:p>
        </w:tc>
      </w:tr>
      <w:tr w:rsidR="002C3458" w14:paraId="72E85732" w14:textId="77777777" w:rsidTr="00267E25">
        <w:tc>
          <w:tcPr>
            <w:tcW w:w="1322" w:type="dxa"/>
          </w:tcPr>
          <w:p w14:paraId="33202067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7287E85B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62E9DC33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40B17528" w14:textId="1AB341F2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the main user interface</w:t>
            </w:r>
            <w:r w:rsidR="007656D6"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.</w:t>
            </w: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Use Case</w:t>
            </w:r>
            <w:r w:rsidR="00E77F83"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 xml:space="preserve"> 4</w:t>
            </w:r>
          </w:p>
        </w:tc>
      </w:tr>
      <w:tr w:rsidR="002C3458" w14:paraId="0D6131E0" w14:textId="77777777" w:rsidTr="00267E25">
        <w:tc>
          <w:tcPr>
            <w:tcW w:w="1322" w:type="dxa"/>
          </w:tcPr>
          <w:p w14:paraId="566606EF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2324DCB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5833FC72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5D688272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view user profile – Use Case 7</w:t>
            </w:r>
          </w:p>
        </w:tc>
      </w:tr>
      <w:tr w:rsidR="002C3458" w14:paraId="2BB8F06C" w14:textId="77777777" w:rsidTr="00267E25">
        <w:tc>
          <w:tcPr>
            <w:tcW w:w="1322" w:type="dxa"/>
          </w:tcPr>
          <w:p w14:paraId="64C30569" w14:textId="77777777" w:rsidR="002C3458" w:rsidRDefault="002C3458" w:rsidP="00267E25">
            <w:r>
              <w:t>Week 10</w:t>
            </w:r>
          </w:p>
        </w:tc>
        <w:tc>
          <w:tcPr>
            <w:tcW w:w="1338" w:type="dxa"/>
          </w:tcPr>
          <w:p w14:paraId="28B37F56" w14:textId="77777777" w:rsidR="002C3458" w:rsidRDefault="002C3458" w:rsidP="00267E25">
            <w:r>
              <w:t>11/10/2016</w:t>
            </w:r>
          </w:p>
        </w:tc>
        <w:tc>
          <w:tcPr>
            <w:tcW w:w="1877" w:type="dxa"/>
          </w:tcPr>
          <w:p w14:paraId="0928D931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7F20E332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Build Search User</w:t>
            </w:r>
          </w:p>
        </w:tc>
      </w:tr>
      <w:tr w:rsidR="002C3458" w14:paraId="2BEFBC93" w14:textId="77777777" w:rsidTr="00267E25">
        <w:tc>
          <w:tcPr>
            <w:tcW w:w="1322" w:type="dxa"/>
          </w:tcPr>
          <w:p w14:paraId="70EC316E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30312CC4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698F32F1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35A23C4A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Integrate User interfaces into one application. Tidy up each class so the program can work as one.</w:t>
            </w:r>
          </w:p>
        </w:tc>
      </w:tr>
      <w:tr w:rsidR="002C3458" w14:paraId="46D70276" w14:textId="77777777" w:rsidTr="00267E25">
        <w:tc>
          <w:tcPr>
            <w:tcW w:w="1322" w:type="dxa"/>
          </w:tcPr>
          <w:p w14:paraId="27221724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61DE7B58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2F2ED2CF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325A21FF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Start Test Plan Document</w:t>
            </w:r>
          </w:p>
        </w:tc>
      </w:tr>
      <w:tr w:rsidR="002C3458" w14:paraId="708C9BB3" w14:textId="77777777" w:rsidTr="00267E25">
        <w:tc>
          <w:tcPr>
            <w:tcW w:w="1322" w:type="dxa"/>
          </w:tcPr>
          <w:p w14:paraId="41864601" w14:textId="77777777" w:rsidR="002C3458" w:rsidRDefault="002C3458" w:rsidP="00267E25">
            <w:r>
              <w:t>Week 11</w:t>
            </w:r>
          </w:p>
        </w:tc>
        <w:tc>
          <w:tcPr>
            <w:tcW w:w="1338" w:type="dxa"/>
          </w:tcPr>
          <w:p w14:paraId="573865BC" w14:textId="77777777" w:rsidR="002C3458" w:rsidRDefault="002C3458" w:rsidP="00267E25">
            <w:r>
              <w:t>18/10/2016</w:t>
            </w:r>
          </w:p>
        </w:tc>
        <w:tc>
          <w:tcPr>
            <w:tcW w:w="1877" w:type="dxa"/>
          </w:tcPr>
          <w:p w14:paraId="29A3C12E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0A36BA10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functionality for the Register class</w:t>
            </w:r>
          </w:p>
        </w:tc>
      </w:tr>
      <w:tr w:rsidR="002C3458" w14:paraId="472F2461" w14:textId="77777777" w:rsidTr="00267E25">
        <w:tc>
          <w:tcPr>
            <w:tcW w:w="1322" w:type="dxa"/>
          </w:tcPr>
          <w:p w14:paraId="5D3E227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33BCA2DE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66C0F99C" w14:textId="77777777" w:rsidR="002C3458" w:rsidRDefault="002C3458" w:rsidP="00267E25">
            <w:r>
              <w:t>Tessa</w:t>
            </w:r>
          </w:p>
        </w:tc>
        <w:tc>
          <w:tcPr>
            <w:tcW w:w="4705" w:type="dxa"/>
          </w:tcPr>
          <w:p w14:paraId="1434C325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Architectural Design diagrams and description. Create black box test cases for View Bug and Add Bug. Complete project management documents.</w:t>
            </w:r>
          </w:p>
        </w:tc>
      </w:tr>
      <w:tr w:rsidR="002C3458" w14:paraId="598F9A69" w14:textId="77777777" w:rsidTr="00267E25">
        <w:tc>
          <w:tcPr>
            <w:tcW w:w="1322" w:type="dxa"/>
          </w:tcPr>
          <w:p w14:paraId="7693711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11661649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1471B87A" w14:textId="77777777" w:rsidR="002C3458" w:rsidRDefault="002C3458" w:rsidP="00267E25">
            <w:r>
              <w:t>Selene</w:t>
            </w:r>
          </w:p>
        </w:tc>
        <w:tc>
          <w:tcPr>
            <w:tcW w:w="4705" w:type="dxa"/>
          </w:tcPr>
          <w:p w14:paraId="69BEDE82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State diagram for user and bug classes</w:t>
            </w:r>
          </w:p>
          <w:p w14:paraId="5A6B1849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Black Box Test cases for View and Add Profile.</w:t>
            </w:r>
          </w:p>
        </w:tc>
      </w:tr>
      <w:tr w:rsidR="002C3458" w14:paraId="4644CCCC" w14:textId="77777777" w:rsidTr="00267E25">
        <w:tc>
          <w:tcPr>
            <w:tcW w:w="1322" w:type="dxa"/>
          </w:tcPr>
          <w:p w14:paraId="75238B94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6FAE9A02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185738A3" w14:textId="77777777" w:rsidR="002C3458" w:rsidRDefault="002C3458" w:rsidP="00267E25">
            <w:r>
              <w:t>Toby</w:t>
            </w:r>
          </w:p>
        </w:tc>
        <w:tc>
          <w:tcPr>
            <w:tcW w:w="4705" w:type="dxa"/>
          </w:tcPr>
          <w:p w14:paraId="65248D12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Carry out white box testing using QT tests on controller class functions.</w:t>
            </w:r>
          </w:p>
        </w:tc>
      </w:tr>
      <w:tr w:rsidR="002C3458" w14:paraId="3473CBB2" w14:textId="77777777" w:rsidTr="00267E25">
        <w:tc>
          <w:tcPr>
            <w:tcW w:w="1322" w:type="dxa"/>
          </w:tcPr>
          <w:p w14:paraId="58717F1B" w14:textId="77777777" w:rsidR="002C3458" w:rsidRDefault="002C3458" w:rsidP="00267E25">
            <w:r>
              <w:t xml:space="preserve">Week 12 </w:t>
            </w:r>
          </w:p>
        </w:tc>
        <w:tc>
          <w:tcPr>
            <w:tcW w:w="1338" w:type="dxa"/>
          </w:tcPr>
          <w:p w14:paraId="15261636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712EE291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2EB6C36C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individual interface class diagrams and upload to github</w:t>
            </w:r>
          </w:p>
        </w:tc>
      </w:tr>
      <w:tr w:rsidR="002C3458" w14:paraId="042DDF92" w14:textId="77777777" w:rsidTr="00267E25">
        <w:tc>
          <w:tcPr>
            <w:tcW w:w="1322" w:type="dxa"/>
          </w:tcPr>
          <w:p w14:paraId="595A2DC0" w14:textId="77777777" w:rsidR="002C3458" w:rsidRDefault="002C3458" w:rsidP="00267E25">
            <w:r>
              <w:t>Week 12</w:t>
            </w:r>
          </w:p>
        </w:tc>
        <w:tc>
          <w:tcPr>
            <w:tcW w:w="1338" w:type="dxa"/>
          </w:tcPr>
          <w:p w14:paraId="739A0087" w14:textId="77777777" w:rsidR="002C3458" w:rsidRDefault="002C3458" w:rsidP="00267E25">
            <w:r>
              <w:t>25/10/2016</w:t>
            </w:r>
          </w:p>
        </w:tc>
        <w:tc>
          <w:tcPr>
            <w:tcW w:w="1877" w:type="dxa"/>
          </w:tcPr>
          <w:p w14:paraId="76133CD1" w14:textId="77777777" w:rsidR="002C3458" w:rsidRDefault="002C3458" w:rsidP="00267E25">
            <w:r>
              <w:t>Nathaniel</w:t>
            </w:r>
          </w:p>
        </w:tc>
        <w:tc>
          <w:tcPr>
            <w:tcW w:w="4705" w:type="dxa"/>
          </w:tcPr>
          <w:p w14:paraId="5B110ED7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Developer &amp; user Reputation point functionality.</w:t>
            </w:r>
          </w:p>
          <w:p w14:paraId="3873441E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user interface diagram</w:t>
            </w:r>
          </w:p>
          <w:p w14:paraId="39090FF6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Create ER diagram</w:t>
            </w:r>
          </w:p>
          <w:p w14:paraId="2BB61AC6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data dictionary for database</w:t>
            </w:r>
          </w:p>
        </w:tc>
      </w:tr>
      <w:tr w:rsidR="002C3458" w14:paraId="5E637913" w14:textId="77777777" w:rsidTr="00267E25">
        <w:tc>
          <w:tcPr>
            <w:tcW w:w="1322" w:type="dxa"/>
          </w:tcPr>
          <w:p w14:paraId="6EE69C02" w14:textId="77777777" w:rsidR="002C3458" w:rsidRDefault="002C3458" w:rsidP="00267E25">
            <w:r>
              <w:t>Week 13</w:t>
            </w:r>
          </w:p>
        </w:tc>
        <w:tc>
          <w:tcPr>
            <w:tcW w:w="1338" w:type="dxa"/>
          </w:tcPr>
          <w:p w14:paraId="1FFBECDE" w14:textId="77777777" w:rsidR="002C3458" w:rsidRDefault="002C3458" w:rsidP="00267E25">
            <w:r>
              <w:t>27/10/2016</w:t>
            </w:r>
          </w:p>
        </w:tc>
        <w:tc>
          <w:tcPr>
            <w:tcW w:w="1877" w:type="dxa"/>
          </w:tcPr>
          <w:p w14:paraId="1EBAC91B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7EC1DD15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Practice presentation of program</w:t>
            </w:r>
          </w:p>
          <w:p w14:paraId="6E4B6B62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Complete the final class diagram</w:t>
            </w:r>
          </w:p>
        </w:tc>
      </w:tr>
      <w:tr w:rsidR="002C3458" w14:paraId="3D337E38" w14:textId="77777777" w:rsidTr="00267E25">
        <w:tc>
          <w:tcPr>
            <w:tcW w:w="1322" w:type="dxa"/>
          </w:tcPr>
          <w:p w14:paraId="2928AC17" w14:textId="77777777" w:rsidR="002C3458" w:rsidRDefault="002C3458" w:rsidP="00267E25">
            <w:r>
              <w:t>Week 13</w:t>
            </w:r>
          </w:p>
        </w:tc>
        <w:tc>
          <w:tcPr>
            <w:tcW w:w="1338" w:type="dxa"/>
          </w:tcPr>
          <w:p w14:paraId="185EAE32" w14:textId="77777777" w:rsidR="002C3458" w:rsidRDefault="002C3458" w:rsidP="00267E25">
            <w:r>
              <w:t>29/10/2016</w:t>
            </w:r>
          </w:p>
        </w:tc>
        <w:tc>
          <w:tcPr>
            <w:tcW w:w="1877" w:type="dxa"/>
          </w:tcPr>
          <w:p w14:paraId="034D84B7" w14:textId="77777777" w:rsidR="002C3458" w:rsidRDefault="002C3458" w:rsidP="00267E25">
            <w:r>
              <w:t>Everyone</w:t>
            </w:r>
          </w:p>
        </w:tc>
        <w:tc>
          <w:tcPr>
            <w:tcW w:w="4705" w:type="dxa"/>
          </w:tcPr>
          <w:p w14:paraId="4FE91E12" w14:textId="77777777" w:rsidR="002C3458" w:rsidRPr="004D5696" w:rsidRDefault="002C3458" w:rsidP="004D5696">
            <w:pPr>
              <w:pStyle w:val="af0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</w:pPr>
            <w:r w:rsidRPr="004D5696">
              <w:rPr>
                <w:rFonts w:ascii="Times New Roman" w:eastAsia="Times New Roman" w:hAnsi="Times New Roman" w:cs="Times New Roman"/>
                <w:sz w:val="20"/>
                <w:szCs w:val="20"/>
                <w:lang w:eastAsia="en-US"/>
              </w:rPr>
              <w:t>Print and collate a hard copy of the complete assignment.</w:t>
            </w:r>
          </w:p>
        </w:tc>
      </w:tr>
    </w:tbl>
    <w:p w14:paraId="6E21D3AC" w14:textId="77777777" w:rsidR="00FE6FAC" w:rsidRDefault="00FE6FAC" w:rsidP="001437D6">
      <w:pPr>
        <w:pStyle w:val="a9"/>
      </w:pPr>
    </w:p>
    <w:p w14:paraId="3EC1EFEC" w14:textId="5B8902AF" w:rsidR="00267E25" w:rsidRDefault="003F66AE" w:rsidP="00287578">
      <w:pPr>
        <w:rPr>
          <w:b/>
        </w:rPr>
      </w:pPr>
      <w:r>
        <w:rPr>
          <w:b/>
        </w:rPr>
        <w:t xml:space="preserve">Demonstrations of </w:t>
      </w:r>
      <w:r w:rsidR="002C2645">
        <w:rPr>
          <w:b/>
        </w:rPr>
        <w:t xml:space="preserve">some of </w:t>
      </w:r>
      <w:r>
        <w:rPr>
          <w:b/>
        </w:rPr>
        <w:t>the User Interface Build</w:t>
      </w:r>
      <w:r w:rsidR="007430B5">
        <w:rPr>
          <w:b/>
        </w:rPr>
        <w:t>s</w:t>
      </w:r>
      <w:r w:rsidR="00287578" w:rsidRPr="00287578">
        <w:rPr>
          <w:b/>
        </w:rPr>
        <w:t>:</w:t>
      </w:r>
    </w:p>
    <w:p w14:paraId="416ED0DC" w14:textId="77777777" w:rsidR="00267E25" w:rsidRDefault="00267E25" w:rsidP="00267E25">
      <w:pPr>
        <w:rPr>
          <w:b/>
          <w:color w:val="FF0000"/>
          <w:lang w:val="en-AU"/>
        </w:rPr>
      </w:pPr>
    </w:p>
    <w:p w14:paraId="69321371" w14:textId="77777777" w:rsidR="00267E25" w:rsidRPr="000919A8" w:rsidRDefault="00267E25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1</w:t>
      </w:r>
      <w:r w:rsidRPr="000919A8">
        <w:rPr>
          <w:b/>
          <w:color w:val="FF0000"/>
          <w:lang w:val="en-AU"/>
        </w:rPr>
        <w:t>:</w:t>
      </w:r>
    </w:p>
    <w:p w14:paraId="4120C8D7" w14:textId="77777777" w:rsidR="00267E25" w:rsidRDefault="00267E25" w:rsidP="00267E25">
      <w:pPr>
        <w:rPr>
          <w:lang w:val="en-AU"/>
        </w:rPr>
      </w:pPr>
    </w:p>
    <w:p w14:paraId="21C5C470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 xml:space="preserve">Creation of Login </w:t>
      </w:r>
      <w:r w:rsidRPr="000919A8">
        <w:rPr>
          <w:b/>
          <w:lang w:val="en-AU"/>
        </w:rPr>
        <w:t>interface:</w:t>
      </w:r>
    </w:p>
    <w:p w14:paraId="3B0DB87B" w14:textId="77777777" w:rsidR="00267E25" w:rsidRDefault="00267E25" w:rsidP="00267E25">
      <w:pPr>
        <w:rPr>
          <w:lang w:val="en-AU"/>
        </w:rPr>
      </w:pPr>
    </w:p>
    <w:p w14:paraId="186B1E94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6080C9B6" w14:textId="77777777" w:rsidR="00267E25" w:rsidRDefault="00267E25" w:rsidP="00267E25">
      <w:pPr>
        <w:rPr>
          <w:lang w:val="en-AU"/>
        </w:rPr>
      </w:pPr>
    </w:p>
    <w:p w14:paraId="47C742ED" w14:textId="77777777" w:rsidR="00267E25" w:rsidRDefault="00267E25" w:rsidP="00267E25">
      <w:pPr>
        <w:rPr>
          <w:lang w:val="en-AU"/>
        </w:rPr>
      </w:pPr>
      <w:r>
        <w:rPr>
          <w:lang w:val="en-AU"/>
        </w:rPr>
        <w:t xml:space="preserve">Users can type their email and password to sign in if they have the account. </w:t>
      </w:r>
    </w:p>
    <w:p w14:paraId="425F68F2" w14:textId="77777777" w:rsidR="00267E25" w:rsidRDefault="00267E25" w:rsidP="00267E25">
      <w:pPr>
        <w:rPr>
          <w:lang w:val="en-AU"/>
        </w:rPr>
      </w:pPr>
    </w:p>
    <w:p w14:paraId="6149E680" w14:textId="77777777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38F0B223" wp14:editId="04EEAE07">
            <wp:simplePos x="0" y="0"/>
            <wp:positionH relativeFrom="column">
              <wp:posOffset>965835</wp:posOffset>
            </wp:positionH>
            <wp:positionV relativeFrom="paragraph">
              <wp:posOffset>13335</wp:posOffset>
            </wp:positionV>
            <wp:extent cx="3779520" cy="2863850"/>
            <wp:effectExtent l="0" t="0" r="508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0-14 at 11.42.3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CAD7D" w14:textId="77777777" w:rsidR="00267E25" w:rsidRDefault="00267E25" w:rsidP="00267E25">
      <w:pPr>
        <w:rPr>
          <w:lang w:val="en-AU"/>
        </w:rPr>
      </w:pPr>
    </w:p>
    <w:p w14:paraId="46389151" w14:textId="77777777" w:rsidR="00267E25" w:rsidRDefault="00267E25" w:rsidP="00267E25">
      <w:pPr>
        <w:rPr>
          <w:lang w:val="en-AU"/>
        </w:rPr>
      </w:pPr>
    </w:p>
    <w:p w14:paraId="032BA27A" w14:textId="77777777" w:rsidR="00267E25" w:rsidRDefault="00267E25" w:rsidP="00267E25">
      <w:pPr>
        <w:rPr>
          <w:lang w:val="en-AU"/>
        </w:rPr>
      </w:pPr>
    </w:p>
    <w:p w14:paraId="3C04D1D3" w14:textId="77777777" w:rsidR="00267E25" w:rsidRDefault="00267E25" w:rsidP="00267E25">
      <w:pPr>
        <w:rPr>
          <w:lang w:val="en-AU"/>
        </w:rPr>
      </w:pPr>
    </w:p>
    <w:p w14:paraId="1FF26BA4" w14:textId="77777777" w:rsidR="00267E25" w:rsidRDefault="00267E25" w:rsidP="00267E25">
      <w:pPr>
        <w:rPr>
          <w:lang w:val="en-AU"/>
        </w:rPr>
      </w:pPr>
    </w:p>
    <w:p w14:paraId="321830D8" w14:textId="77777777" w:rsidR="00267E25" w:rsidRDefault="00267E25" w:rsidP="00267E25">
      <w:pPr>
        <w:rPr>
          <w:lang w:val="en-AU"/>
        </w:rPr>
      </w:pPr>
    </w:p>
    <w:p w14:paraId="2B1C37D8" w14:textId="77777777" w:rsidR="00267E25" w:rsidRDefault="00267E25" w:rsidP="00267E25">
      <w:pPr>
        <w:rPr>
          <w:lang w:val="en-AU"/>
        </w:rPr>
      </w:pPr>
    </w:p>
    <w:p w14:paraId="0C743094" w14:textId="77777777" w:rsidR="007430B5" w:rsidRDefault="007430B5" w:rsidP="00267E25">
      <w:pPr>
        <w:rPr>
          <w:lang w:val="en-AU"/>
        </w:rPr>
      </w:pPr>
    </w:p>
    <w:p w14:paraId="74972E6F" w14:textId="77777777" w:rsidR="00267E25" w:rsidRDefault="00267E25" w:rsidP="00267E25">
      <w:pPr>
        <w:rPr>
          <w:lang w:val="en-AU"/>
        </w:rPr>
      </w:pPr>
    </w:p>
    <w:p w14:paraId="4BCDFAE0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 user can click “Forgot password?” to get the password if they forget the password.</w:t>
      </w:r>
    </w:p>
    <w:p w14:paraId="381E514C" w14:textId="128F9390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5396F6B1" wp14:editId="42BDAA4B">
            <wp:simplePos x="0" y="0"/>
            <wp:positionH relativeFrom="column">
              <wp:posOffset>967740</wp:posOffset>
            </wp:positionH>
            <wp:positionV relativeFrom="paragraph">
              <wp:posOffset>87630</wp:posOffset>
            </wp:positionV>
            <wp:extent cx="3653790" cy="2941320"/>
            <wp:effectExtent l="0" t="0" r="381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14 at 11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195FD" w14:textId="17758582" w:rsidR="00267E25" w:rsidRDefault="00267E25" w:rsidP="00267E25">
      <w:pPr>
        <w:rPr>
          <w:lang w:val="en-AU"/>
        </w:rPr>
      </w:pPr>
    </w:p>
    <w:p w14:paraId="698412C1" w14:textId="151E13F0" w:rsidR="00267E25" w:rsidRDefault="00267E25" w:rsidP="00267E25">
      <w:pPr>
        <w:rPr>
          <w:lang w:val="en-AU"/>
        </w:rPr>
      </w:pPr>
    </w:p>
    <w:p w14:paraId="0AD05C18" w14:textId="2D143337" w:rsidR="00267E25" w:rsidRDefault="00267E25" w:rsidP="00267E25">
      <w:pPr>
        <w:rPr>
          <w:lang w:val="en-AU"/>
        </w:rPr>
      </w:pPr>
    </w:p>
    <w:p w14:paraId="7669C05C" w14:textId="77777777" w:rsidR="00267E25" w:rsidRDefault="00267E25" w:rsidP="00267E25">
      <w:pPr>
        <w:rPr>
          <w:lang w:val="en-AU"/>
        </w:rPr>
      </w:pPr>
    </w:p>
    <w:p w14:paraId="520579BD" w14:textId="77777777" w:rsidR="00267E25" w:rsidRDefault="00267E25" w:rsidP="00267E25">
      <w:pPr>
        <w:rPr>
          <w:lang w:val="en-AU"/>
        </w:rPr>
      </w:pPr>
    </w:p>
    <w:p w14:paraId="371C2C4A" w14:textId="77777777" w:rsidR="00267E25" w:rsidRDefault="00267E25" w:rsidP="00267E25">
      <w:pPr>
        <w:rPr>
          <w:lang w:val="en-AU"/>
        </w:rPr>
      </w:pPr>
    </w:p>
    <w:p w14:paraId="4EDBEA8C" w14:textId="77777777" w:rsidR="00267E25" w:rsidRDefault="00267E25" w:rsidP="00267E25">
      <w:pPr>
        <w:rPr>
          <w:lang w:val="en-AU"/>
        </w:rPr>
      </w:pPr>
    </w:p>
    <w:p w14:paraId="65C1EAA1" w14:textId="77777777" w:rsidR="00267E25" w:rsidRDefault="00267E25" w:rsidP="00267E25">
      <w:pPr>
        <w:rPr>
          <w:lang w:val="en-AU"/>
        </w:rPr>
      </w:pPr>
    </w:p>
    <w:p w14:paraId="5B53004C" w14:textId="77777777" w:rsidR="00267E25" w:rsidRDefault="00267E25" w:rsidP="00267E25">
      <w:pPr>
        <w:rPr>
          <w:lang w:val="en-AU"/>
        </w:rPr>
      </w:pPr>
    </w:p>
    <w:p w14:paraId="1A3F4D56" w14:textId="77777777" w:rsidR="00267E25" w:rsidRDefault="00267E25" w:rsidP="00267E25">
      <w:pPr>
        <w:rPr>
          <w:lang w:val="en-AU"/>
        </w:rPr>
      </w:pPr>
    </w:p>
    <w:p w14:paraId="09869B09" w14:textId="77777777" w:rsidR="00267E25" w:rsidRDefault="00267E25" w:rsidP="00267E25">
      <w:pPr>
        <w:rPr>
          <w:lang w:val="en-AU"/>
        </w:rPr>
      </w:pPr>
    </w:p>
    <w:p w14:paraId="0BF663FE" w14:textId="77777777" w:rsidR="00267E25" w:rsidRDefault="00267E25" w:rsidP="00267E25">
      <w:pPr>
        <w:rPr>
          <w:lang w:val="en-AU"/>
        </w:rPr>
      </w:pPr>
    </w:p>
    <w:p w14:paraId="0666B1D6" w14:textId="77777777" w:rsidR="00267E25" w:rsidRDefault="00267E25" w:rsidP="00267E25">
      <w:pPr>
        <w:rPr>
          <w:lang w:val="en-AU"/>
        </w:rPr>
      </w:pPr>
    </w:p>
    <w:p w14:paraId="2CC118D0" w14:textId="77777777" w:rsidR="00267E25" w:rsidRDefault="00267E25" w:rsidP="00267E25">
      <w:pPr>
        <w:rPr>
          <w:lang w:val="en-AU"/>
        </w:rPr>
      </w:pPr>
    </w:p>
    <w:p w14:paraId="06E1B4A4" w14:textId="77777777" w:rsidR="00267E25" w:rsidRDefault="00267E25" w:rsidP="00267E25">
      <w:pPr>
        <w:rPr>
          <w:lang w:val="en-AU"/>
        </w:rPr>
      </w:pPr>
    </w:p>
    <w:p w14:paraId="1BDB9939" w14:textId="77777777" w:rsidR="00267E25" w:rsidRDefault="00267E25" w:rsidP="00267E25">
      <w:pPr>
        <w:rPr>
          <w:lang w:val="en-AU"/>
        </w:rPr>
      </w:pPr>
    </w:p>
    <w:p w14:paraId="5291E889" w14:textId="77777777" w:rsidR="00267E25" w:rsidRDefault="00267E25" w:rsidP="00267E25">
      <w:pPr>
        <w:rPr>
          <w:lang w:val="en-AU"/>
        </w:rPr>
      </w:pPr>
    </w:p>
    <w:p w14:paraId="013AD172" w14:textId="77777777" w:rsidR="00267E25" w:rsidRDefault="00267E25" w:rsidP="00267E25">
      <w:pPr>
        <w:rPr>
          <w:lang w:val="en-AU"/>
        </w:rPr>
      </w:pPr>
    </w:p>
    <w:p w14:paraId="4881BFDB" w14:textId="77777777" w:rsidR="00267E25" w:rsidRDefault="00267E25" w:rsidP="00267E25">
      <w:pPr>
        <w:rPr>
          <w:lang w:val="en-AU"/>
        </w:rPr>
      </w:pPr>
    </w:p>
    <w:p w14:paraId="34AA0C4D" w14:textId="77777777" w:rsidR="00267E25" w:rsidRDefault="00267E25" w:rsidP="00267E25">
      <w:pPr>
        <w:rPr>
          <w:lang w:val="en-AU"/>
        </w:rPr>
      </w:pPr>
    </w:p>
    <w:p w14:paraId="7AA6BFCF" w14:textId="77777777" w:rsidR="00267E25" w:rsidRDefault="00267E25" w:rsidP="00267E25">
      <w:pPr>
        <w:rPr>
          <w:lang w:val="en-AU"/>
        </w:rPr>
      </w:pPr>
    </w:p>
    <w:p w14:paraId="4292BEE3" w14:textId="77777777" w:rsidR="00267E25" w:rsidRDefault="00267E25" w:rsidP="00267E25">
      <w:pPr>
        <w:rPr>
          <w:lang w:val="en-AU"/>
        </w:rPr>
      </w:pPr>
      <w:r>
        <w:rPr>
          <w:lang w:val="en-AU"/>
        </w:rPr>
        <w:t>Click “Not a member” to create an account.</w:t>
      </w:r>
    </w:p>
    <w:p w14:paraId="12B1F29E" w14:textId="77777777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723220D0" wp14:editId="0821C387">
            <wp:simplePos x="0" y="0"/>
            <wp:positionH relativeFrom="column">
              <wp:posOffset>852805</wp:posOffset>
            </wp:positionH>
            <wp:positionV relativeFrom="paragraph">
              <wp:posOffset>159385</wp:posOffset>
            </wp:positionV>
            <wp:extent cx="4044950" cy="32581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14 at 11.43.1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55D4E" w14:textId="77777777" w:rsidR="00267E25" w:rsidRDefault="00267E25" w:rsidP="00267E25">
      <w:pPr>
        <w:rPr>
          <w:lang w:val="en-AU"/>
        </w:rPr>
      </w:pPr>
    </w:p>
    <w:p w14:paraId="7BC9653B" w14:textId="77777777" w:rsidR="00267E25" w:rsidRDefault="00267E25" w:rsidP="00267E25">
      <w:pPr>
        <w:rPr>
          <w:b/>
          <w:lang w:val="en-AU"/>
        </w:rPr>
      </w:pPr>
    </w:p>
    <w:p w14:paraId="783D77D9" w14:textId="77777777" w:rsidR="00267E25" w:rsidRDefault="00267E25" w:rsidP="00267E25">
      <w:pPr>
        <w:rPr>
          <w:b/>
          <w:lang w:val="en-AU"/>
        </w:rPr>
      </w:pPr>
    </w:p>
    <w:p w14:paraId="692BC3EE" w14:textId="77777777" w:rsidR="00267E25" w:rsidRDefault="00267E25" w:rsidP="00267E25">
      <w:pPr>
        <w:rPr>
          <w:b/>
          <w:lang w:val="en-AU"/>
        </w:rPr>
      </w:pPr>
    </w:p>
    <w:p w14:paraId="4F08644A" w14:textId="77777777" w:rsidR="00267E25" w:rsidRDefault="00267E25" w:rsidP="00267E25">
      <w:pPr>
        <w:rPr>
          <w:b/>
          <w:lang w:val="en-AU"/>
        </w:rPr>
      </w:pPr>
    </w:p>
    <w:p w14:paraId="0FFC5B21" w14:textId="77777777" w:rsidR="00267E25" w:rsidRDefault="00267E25" w:rsidP="00267E25">
      <w:pPr>
        <w:rPr>
          <w:b/>
          <w:lang w:val="en-AU"/>
        </w:rPr>
      </w:pPr>
    </w:p>
    <w:p w14:paraId="5F40B835" w14:textId="77777777" w:rsidR="00267E25" w:rsidRDefault="00267E25" w:rsidP="00267E25">
      <w:pPr>
        <w:rPr>
          <w:b/>
          <w:lang w:val="en-AU"/>
        </w:rPr>
      </w:pPr>
    </w:p>
    <w:p w14:paraId="50E7C46F" w14:textId="77777777" w:rsidR="00267E25" w:rsidRDefault="00267E25" w:rsidP="00267E25">
      <w:pPr>
        <w:rPr>
          <w:b/>
          <w:lang w:val="en-AU"/>
        </w:rPr>
      </w:pPr>
    </w:p>
    <w:p w14:paraId="6667C7D7" w14:textId="77777777" w:rsidR="00267E25" w:rsidRDefault="00267E25" w:rsidP="00267E25">
      <w:pPr>
        <w:rPr>
          <w:b/>
          <w:lang w:val="en-AU"/>
        </w:rPr>
      </w:pPr>
    </w:p>
    <w:p w14:paraId="366A6410" w14:textId="77777777" w:rsidR="00267E25" w:rsidRDefault="00267E25" w:rsidP="00267E25">
      <w:pPr>
        <w:rPr>
          <w:b/>
          <w:lang w:val="en-AU"/>
        </w:rPr>
      </w:pPr>
    </w:p>
    <w:p w14:paraId="2A8D954D" w14:textId="77777777" w:rsidR="00267E25" w:rsidRDefault="00267E25" w:rsidP="00267E25">
      <w:pPr>
        <w:rPr>
          <w:b/>
          <w:lang w:val="en-AU"/>
        </w:rPr>
      </w:pPr>
    </w:p>
    <w:p w14:paraId="14A57C7F" w14:textId="77777777" w:rsidR="00267E25" w:rsidRDefault="00267E25" w:rsidP="00267E25">
      <w:pPr>
        <w:rPr>
          <w:b/>
          <w:lang w:val="en-AU"/>
        </w:rPr>
      </w:pPr>
    </w:p>
    <w:p w14:paraId="2BA5DF97" w14:textId="77777777" w:rsidR="00267E25" w:rsidRDefault="00267E25" w:rsidP="00267E25">
      <w:pPr>
        <w:rPr>
          <w:b/>
          <w:lang w:val="en-AU"/>
        </w:rPr>
      </w:pPr>
    </w:p>
    <w:p w14:paraId="157F7A53" w14:textId="77777777" w:rsidR="00267E25" w:rsidRDefault="00267E25" w:rsidP="00267E25">
      <w:pPr>
        <w:rPr>
          <w:b/>
          <w:lang w:val="en-AU"/>
        </w:rPr>
      </w:pPr>
    </w:p>
    <w:p w14:paraId="56848D28" w14:textId="77777777" w:rsidR="00267E25" w:rsidRDefault="00267E25" w:rsidP="00267E25">
      <w:pPr>
        <w:rPr>
          <w:b/>
          <w:lang w:val="en-AU"/>
        </w:rPr>
      </w:pPr>
    </w:p>
    <w:p w14:paraId="36280A8D" w14:textId="77777777" w:rsidR="00267E25" w:rsidRDefault="00267E25" w:rsidP="00267E25">
      <w:pPr>
        <w:rPr>
          <w:b/>
          <w:lang w:val="en-AU"/>
        </w:rPr>
      </w:pPr>
    </w:p>
    <w:p w14:paraId="3929A6F4" w14:textId="77777777" w:rsidR="00267E25" w:rsidRDefault="00267E25" w:rsidP="00267E25">
      <w:pPr>
        <w:rPr>
          <w:b/>
          <w:lang w:val="en-AU"/>
        </w:rPr>
      </w:pPr>
    </w:p>
    <w:p w14:paraId="0DF6AF6B" w14:textId="77777777" w:rsidR="00267E25" w:rsidRDefault="00267E25" w:rsidP="00267E25">
      <w:pPr>
        <w:rPr>
          <w:b/>
          <w:lang w:val="en-AU"/>
        </w:rPr>
      </w:pPr>
    </w:p>
    <w:p w14:paraId="4BB44801" w14:textId="77777777" w:rsidR="00267E25" w:rsidRDefault="00267E25" w:rsidP="00267E25">
      <w:pPr>
        <w:rPr>
          <w:b/>
          <w:lang w:val="en-AU"/>
        </w:rPr>
      </w:pPr>
    </w:p>
    <w:p w14:paraId="6A19603B" w14:textId="77777777" w:rsidR="00267E25" w:rsidRDefault="00267E25" w:rsidP="00267E25">
      <w:pPr>
        <w:rPr>
          <w:b/>
          <w:lang w:val="en-AU"/>
        </w:rPr>
      </w:pPr>
    </w:p>
    <w:p w14:paraId="6A8DB755" w14:textId="77777777" w:rsidR="00267E25" w:rsidRDefault="00267E25" w:rsidP="00267E25">
      <w:pPr>
        <w:rPr>
          <w:b/>
          <w:lang w:val="en-AU"/>
        </w:rPr>
      </w:pPr>
    </w:p>
    <w:p w14:paraId="59BF3A67" w14:textId="77777777" w:rsidR="00267E25" w:rsidRDefault="00267E25" w:rsidP="00267E25">
      <w:pPr>
        <w:rPr>
          <w:b/>
          <w:lang w:val="en-AU"/>
        </w:rPr>
      </w:pPr>
    </w:p>
    <w:p w14:paraId="18306B4B" w14:textId="77777777" w:rsidR="00267E25" w:rsidRDefault="00267E25" w:rsidP="00267E25">
      <w:pPr>
        <w:rPr>
          <w:b/>
          <w:lang w:val="en-AU"/>
        </w:rPr>
      </w:pPr>
    </w:p>
    <w:p w14:paraId="5E3B27AD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1E6E0578" w14:textId="77777777" w:rsidR="00267E25" w:rsidRDefault="00267E25" w:rsidP="00267E25">
      <w:pPr>
        <w:pStyle w:val="af0"/>
        <w:numPr>
          <w:ilvl w:val="0"/>
          <w:numId w:val="32"/>
        </w:numPr>
        <w:spacing w:after="0" w:line="240" w:lineRule="auto"/>
      </w:pPr>
      <w:r>
        <w:t>Set up the data base, so the system can check the user.</w:t>
      </w:r>
    </w:p>
    <w:p w14:paraId="7DD49C77" w14:textId="77777777" w:rsidR="00267E25" w:rsidRPr="00442B5E" w:rsidRDefault="00267E25" w:rsidP="00267E25">
      <w:pPr>
        <w:pStyle w:val="af0"/>
        <w:numPr>
          <w:ilvl w:val="0"/>
          <w:numId w:val="32"/>
        </w:numPr>
        <w:spacing w:after="0" w:line="240" w:lineRule="auto"/>
      </w:pPr>
      <w:r>
        <w:t xml:space="preserve">Finish the “Forgot Password” dialog. </w:t>
      </w:r>
    </w:p>
    <w:p w14:paraId="5BF630AD" w14:textId="77777777" w:rsidR="00267E25" w:rsidRDefault="00267E25" w:rsidP="00267E25">
      <w:pPr>
        <w:rPr>
          <w:b/>
          <w:color w:val="FF0000"/>
          <w:lang w:val="en-AU"/>
        </w:rPr>
      </w:pPr>
    </w:p>
    <w:p w14:paraId="0EB6497F" w14:textId="77777777" w:rsidR="00267E25" w:rsidRPr="00FF647D" w:rsidRDefault="00267E25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2</w:t>
      </w:r>
      <w:r w:rsidRPr="00FF647D">
        <w:rPr>
          <w:b/>
          <w:color w:val="FF0000"/>
          <w:lang w:val="en-AU"/>
        </w:rPr>
        <w:t>:</w:t>
      </w:r>
    </w:p>
    <w:p w14:paraId="022E4F27" w14:textId="77777777" w:rsidR="00267E25" w:rsidRDefault="00267E25" w:rsidP="00267E25">
      <w:pPr>
        <w:rPr>
          <w:lang w:val="en-AU"/>
        </w:rPr>
      </w:pPr>
    </w:p>
    <w:p w14:paraId="459F3F9E" w14:textId="77777777" w:rsidR="00267E25" w:rsidRDefault="00267E25" w:rsidP="00267E25">
      <w:pPr>
        <w:rPr>
          <w:lang w:val="en-AU"/>
        </w:rPr>
      </w:pPr>
      <w:r>
        <w:rPr>
          <w:lang w:val="en-AU"/>
        </w:rPr>
        <w:t>Set up database Login User Interface</w:t>
      </w:r>
    </w:p>
    <w:p w14:paraId="09586FF0" w14:textId="77777777" w:rsidR="00267E25" w:rsidRDefault="00267E25" w:rsidP="00267E25">
      <w:pPr>
        <w:rPr>
          <w:lang w:val="en-AU"/>
        </w:rPr>
      </w:pPr>
    </w:p>
    <w:p w14:paraId="20CB0502" w14:textId="77777777" w:rsidR="00267E25" w:rsidRPr="00442B5E" w:rsidRDefault="00267E25" w:rsidP="00267E25">
      <w:pPr>
        <w:pStyle w:val="af0"/>
        <w:numPr>
          <w:ilvl w:val="0"/>
          <w:numId w:val="31"/>
        </w:numPr>
        <w:spacing w:after="0" w:line="240" w:lineRule="auto"/>
      </w:pPr>
      <w:r>
        <w:t>When the user want to login, the system can check the password and email.</w:t>
      </w:r>
      <w:r w:rsidRPr="00442B5E">
        <w:br/>
      </w:r>
    </w:p>
    <w:p w14:paraId="278BE7C2" w14:textId="77777777" w:rsidR="00267E25" w:rsidRPr="00FF647D" w:rsidRDefault="00267E25" w:rsidP="00267E25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3D46C2A3" w14:textId="77777777" w:rsidR="00267E25" w:rsidRDefault="00267E25" w:rsidP="00267E25">
      <w:pPr>
        <w:rPr>
          <w:lang w:val="en-AU"/>
        </w:rPr>
      </w:pPr>
      <w:r>
        <w:rPr>
          <w:lang w:val="en-AU"/>
        </w:rPr>
        <w:t>User enter the email and password:</w:t>
      </w:r>
    </w:p>
    <w:p w14:paraId="5EA5B3CA" w14:textId="77777777" w:rsidR="00267E25" w:rsidRDefault="00267E25" w:rsidP="00267E25">
      <w:pPr>
        <w:rPr>
          <w:lang w:val="en-AU"/>
        </w:rPr>
      </w:pPr>
    </w:p>
    <w:p w14:paraId="15EF3EA7" w14:textId="77777777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1256BE2E" wp14:editId="24CA9DAA">
            <wp:simplePos x="0" y="0"/>
            <wp:positionH relativeFrom="column">
              <wp:posOffset>850900</wp:posOffset>
            </wp:positionH>
            <wp:positionV relativeFrom="paragraph">
              <wp:posOffset>34290</wp:posOffset>
            </wp:positionV>
            <wp:extent cx="4030980" cy="3053715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14 at 11.42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34039" w14:textId="77777777" w:rsidR="00267E25" w:rsidRPr="00FF647D" w:rsidRDefault="00267E25" w:rsidP="00267E25">
      <w:pPr>
        <w:rPr>
          <w:lang w:val="en-AU"/>
        </w:rPr>
      </w:pPr>
    </w:p>
    <w:p w14:paraId="2D037CFC" w14:textId="77777777" w:rsidR="00267E25" w:rsidRDefault="00267E25" w:rsidP="00267E25">
      <w:pPr>
        <w:rPr>
          <w:lang w:val="en-AU"/>
        </w:rPr>
      </w:pPr>
    </w:p>
    <w:p w14:paraId="79DEA4D0" w14:textId="77777777" w:rsidR="00267E25" w:rsidRDefault="00267E25" w:rsidP="00267E25">
      <w:pPr>
        <w:rPr>
          <w:lang w:val="en-AU"/>
        </w:rPr>
      </w:pPr>
    </w:p>
    <w:p w14:paraId="6D65B486" w14:textId="77777777" w:rsidR="00267E25" w:rsidRDefault="00267E25" w:rsidP="00267E25">
      <w:pPr>
        <w:rPr>
          <w:lang w:val="en-AU"/>
        </w:rPr>
      </w:pPr>
    </w:p>
    <w:p w14:paraId="71CB6759" w14:textId="77777777" w:rsidR="00267E25" w:rsidRDefault="00267E25" w:rsidP="00267E25">
      <w:pPr>
        <w:rPr>
          <w:lang w:val="en-AU"/>
        </w:rPr>
      </w:pPr>
    </w:p>
    <w:p w14:paraId="2348A61D" w14:textId="77777777" w:rsidR="00267E25" w:rsidRDefault="00267E25" w:rsidP="00267E25">
      <w:pPr>
        <w:rPr>
          <w:lang w:val="en-AU"/>
        </w:rPr>
      </w:pPr>
    </w:p>
    <w:p w14:paraId="351965DA" w14:textId="77777777" w:rsidR="00267E25" w:rsidRDefault="00267E25" w:rsidP="00267E25">
      <w:pPr>
        <w:rPr>
          <w:lang w:val="en-AU"/>
        </w:rPr>
      </w:pPr>
    </w:p>
    <w:p w14:paraId="2A652254" w14:textId="77777777" w:rsidR="00267E25" w:rsidRDefault="00267E25" w:rsidP="00267E25">
      <w:pPr>
        <w:rPr>
          <w:lang w:val="en-AU"/>
        </w:rPr>
      </w:pPr>
    </w:p>
    <w:p w14:paraId="04E2CAF5" w14:textId="77777777" w:rsidR="00267E25" w:rsidRDefault="00267E25" w:rsidP="00267E25">
      <w:pPr>
        <w:rPr>
          <w:lang w:val="en-AU"/>
        </w:rPr>
      </w:pPr>
    </w:p>
    <w:p w14:paraId="0B90D5B3" w14:textId="77777777" w:rsidR="00267E25" w:rsidRDefault="00267E25" w:rsidP="00267E25">
      <w:pPr>
        <w:rPr>
          <w:lang w:val="en-AU"/>
        </w:rPr>
      </w:pPr>
    </w:p>
    <w:p w14:paraId="4E62EC73" w14:textId="77777777" w:rsidR="00267E25" w:rsidRDefault="00267E25" w:rsidP="00267E25">
      <w:pPr>
        <w:rPr>
          <w:lang w:val="en-AU"/>
        </w:rPr>
      </w:pPr>
    </w:p>
    <w:p w14:paraId="4415C900" w14:textId="77777777" w:rsidR="00267E25" w:rsidRDefault="00267E25" w:rsidP="00267E25">
      <w:pPr>
        <w:rPr>
          <w:lang w:val="en-AU"/>
        </w:rPr>
      </w:pPr>
    </w:p>
    <w:p w14:paraId="12CCDAF2" w14:textId="77777777" w:rsidR="00267E25" w:rsidRDefault="00267E25" w:rsidP="00267E25">
      <w:pPr>
        <w:rPr>
          <w:lang w:val="en-AU"/>
        </w:rPr>
      </w:pPr>
    </w:p>
    <w:p w14:paraId="57F83680" w14:textId="77777777" w:rsidR="00267E25" w:rsidRDefault="00267E25" w:rsidP="00267E25">
      <w:pPr>
        <w:rPr>
          <w:lang w:val="en-AU"/>
        </w:rPr>
      </w:pPr>
    </w:p>
    <w:p w14:paraId="684FBC5E" w14:textId="77777777" w:rsidR="00267E25" w:rsidRDefault="00267E25" w:rsidP="00267E25">
      <w:pPr>
        <w:rPr>
          <w:lang w:val="en-AU"/>
        </w:rPr>
      </w:pPr>
    </w:p>
    <w:p w14:paraId="55FA4341" w14:textId="77777777" w:rsidR="00267E25" w:rsidRDefault="00267E25" w:rsidP="00267E25">
      <w:pPr>
        <w:rPr>
          <w:lang w:val="en-AU"/>
        </w:rPr>
      </w:pPr>
    </w:p>
    <w:p w14:paraId="7CF2FE09" w14:textId="77777777" w:rsidR="00267E25" w:rsidRDefault="00267E25" w:rsidP="00267E25">
      <w:pPr>
        <w:rPr>
          <w:lang w:val="en-AU"/>
        </w:rPr>
      </w:pPr>
    </w:p>
    <w:p w14:paraId="1490E8FA" w14:textId="77777777" w:rsidR="00267E25" w:rsidRDefault="00267E25" w:rsidP="00267E25">
      <w:pPr>
        <w:rPr>
          <w:lang w:val="en-AU"/>
        </w:rPr>
      </w:pPr>
    </w:p>
    <w:p w14:paraId="1646724D" w14:textId="77777777" w:rsidR="00267E25" w:rsidRDefault="00267E25" w:rsidP="00267E25">
      <w:pPr>
        <w:rPr>
          <w:lang w:val="en-AU"/>
        </w:rPr>
      </w:pPr>
    </w:p>
    <w:p w14:paraId="279B9F48" w14:textId="77777777" w:rsidR="00267E25" w:rsidRDefault="00267E25" w:rsidP="00267E25">
      <w:pPr>
        <w:rPr>
          <w:lang w:val="en-AU"/>
        </w:rPr>
      </w:pPr>
    </w:p>
    <w:p w14:paraId="183A668C" w14:textId="77777777" w:rsidR="00267E25" w:rsidRDefault="00267E25" w:rsidP="00267E25">
      <w:pPr>
        <w:rPr>
          <w:lang w:val="en-AU"/>
        </w:rPr>
      </w:pPr>
    </w:p>
    <w:p w14:paraId="11088EEA" w14:textId="77777777" w:rsidR="00267E25" w:rsidRDefault="00267E25" w:rsidP="00267E25">
      <w:pPr>
        <w:rPr>
          <w:lang w:val="en-AU"/>
        </w:rPr>
      </w:pPr>
      <w:r>
        <w:rPr>
          <w:lang w:val="en-AU"/>
        </w:rPr>
        <w:t>When the user clicks Log In button, the system will check the data. If the data is right, user can enter the main screen.</w:t>
      </w:r>
    </w:p>
    <w:p w14:paraId="105F735D" w14:textId="77777777" w:rsidR="00267E25" w:rsidRDefault="00267E25" w:rsidP="00267E25">
      <w:pPr>
        <w:rPr>
          <w:lang w:val="en-AU"/>
        </w:rPr>
      </w:pPr>
    </w:p>
    <w:p w14:paraId="38D96DC9" w14:textId="77777777" w:rsidR="00267E25" w:rsidRDefault="00267E25" w:rsidP="00267E25">
      <w:pPr>
        <w:rPr>
          <w:lang w:val="en-AU"/>
        </w:rPr>
      </w:pPr>
      <w:r w:rsidRPr="00FE1168">
        <w:rPr>
          <w:b/>
          <w:lang w:val="en-AU"/>
        </w:rPr>
        <w:t>Functionality Still To Complete</w:t>
      </w:r>
      <w:r>
        <w:rPr>
          <w:lang w:val="en-AU"/>
        </w:rPr>
        <w:t>:</w:t>
      </w:r>
    </w:p>
    <w:p w14:paraId="085577F0" w14:textId="77777777" w:rsidR="00267E25" w:rsidRPr="00442B5E" w:rsidRDefault="00267E25" w:rsidP="00267E25">
      <w:pPr>
        <w:pStyle w:val="af0"/>
        <w:numPr>
          <w:ilvl w:val="0"/>
          <w:numId w:val="32"/>
        </w:numPr>
        <w:spacing w:after="0" w:line="240" w:lineRule="auto"/>
      </w:pPr>
      <w:r>
        <w:t xml:space="preserve">Finish the “Forgot Password” dialog. </w:t>
      </w:r>
    </w:p>
    <w:p w14:paraId="51E6E357" w14:textId="77777777" w:rsidR="00267E25" w:rsidRDefault="00267E25" w:rsidP="00267E25">
      <w:pPr>
        <w:rPr>
          <w:lang w:val="en-AU"/>
        </w:rPr>
      </w:pPr>
    </w:p>
    <w:p w14:paraId="21AC6071" w14:textId="77777777" w:rsidR="00267E25" w:rsidRDefault="00267E25" w:rsidP="00267E25">
      <w:pPr>
        <w:rPr>
          <w:lang w:val="en-AU"/>
        </w:rPr>
      </w:pPr>
    </w:p>
    <w:p w14:paraId="6CFC8EBD" w14:textId="77777777" w:rsidR="00267E25" w:rsidRDefault="00267E25" w:rsidP="00267E25">
      <w:pPr>
        <w:rPr>
          <w:lang w:val="en-AU"/>
        </w:rPr>
      </w:pPr>
    </w:p>
    <w:p w14:paraId="2FFCD1A3" w14:textId="77777777" w:rsidR="00267E25" w:rsidRDefault="00267E25" w:rsidP="00267E25">
      <w:pPr>
        <w:rPr>
          <w:lang w:val="en-AU"/>
        </w:rPr>
      </w:pPr>
    </w:p>
    <w:p w14:paraId="11032020" w14:textId="77777777" w:rsidR="00267E25" w:rsidRDefault="00267E25" w:rsidP="00267E25">
      <w:pPr>
        <w:rPr>
          <w:lang w:val="en-AU"/>
        </w:rPr>
      </w:pPr>
    </w:p>
    <w:p w14:paraId="3FF43129" w14:textId="77777777" w:rsidR="00267E25" w:rsidRDefault="00267E25" w:rsidP="00267E25">
      <w:pPr>
        <w:rPr>
          <w:lang w:val="en-AU"/>
        </w:rPr>
      </w:pPr>
    </w:p>
    <w:p w14:paraId="160EBAF4" w14:textId="77777777" w:rsidR="00267E25" w:rsidRDefault="00267E25" w:rsidP="00267E25">
      <w:pPr>
        <w:rPr>
          <w:lang w:val="en-AU"/>
        </w:rPr>
      </w:pPr>
    </w:p>
    <w:p w14:paraId="4E26D9F0" w14:textId="77777777" w:rsidR="00267E25" w:rsidRDefault="00267E25" w:rsidP="00267E25">
      <w:pPr>
        <w:rPr>
          <w:lang w:val="en-AU"/>
        </w:rPr>
      </w:pPr>
    </w:p>
    <w:p w14:paraId="4383A7FA" w14:textId="77777777" w:rsidR="00267E25" w:rsidRDefault="00267E25" w:rsidP="00267E25">
      <w:pPr>
        <w:rPr>
          <w:lang w:val="en-AU"/>
        </w:rPr>
      </w:pPr>
    </w:p>
    <w:p w14:paraId="2CCFE8DB" w14:textId="77777777" w:rsidR="00267E25" w:rsidRDefault="00267E25" w:rsidP="00267E25">
      <w:pPr>
        <w:rPr>
          <w:lang w:val="en-AU"/>
        </w:rPr>
      </w:pPr>
    </w:p>
    <w:p w14:paraId="3F24D487" w14:textId="77777777" w:rsidR="00267E25" w:rsidRDefault="00267E25" w:rsidP="00267E25">
      <w:pPr>
        <w:rPr>
          <w:lang w:val="en-AU"/>
        </w:rPr>
      </w:pPr>
    </w:p>
    <w:p w14:paraId="02FA1703" w14:textId="77777777" w:rsidR="00267E25" w:rsidRDefault="00267E25" w:rsidP="00267E25">
      <w:pPr>
        <w:rPr>
          <w:lang w:val="en-AU"/>
        </w:rPr>
      </w:pPr>
    </w:p>
    <w:p w14:paraId="4F518B02" w14:textId="77777777" w:rsidR="00267E25" w:rsidRDefault="00267E25" w:rsidP="00267E25">
      <w:pPr>
        <w:rPr>
          <w:lang w:val="en-AU"/>
        </w:rPr>
      </w:pPr>
    </w:p>
    <w:p w14:paraId="064E990F" w14:textId="77777777" w:rsidR="00267E25" w:rsidRDefault="00267E25" w:rsidP="00267E25">
      <w:pPr>
        <w:rPr>
          <w:lang w:val="en-AU"/>
        </w:rPr>
      </w:pPr>
    </w:p>
    <w:p w14:paraId="105289F4" w14:textId="77777777" w:rsidR="00267E25" w:rsidRDefault="00267E25" w:rsidP="00267E25">
      <w:pPr>
        <w:rPr>
          <w:lang w:val="en-AU"/>
        </w:rPr>
      </w:pPr>
    </w:p>
    <w:p w14:paraId="137CD716" w14:textId="77777777" w:rsidR="00267E25" w:rsidRDefault="00267E25" w:rsidP="00267E25">
      <w:pPr>
        <w:rPr>
          <w:b/>
          <w:color w:val="FF0000"/>
          <w:lang w:val="en-AU"/>
        </w:rPr>
      </w:pPr>
    </w:p>
    <w:p w14:paraId="4982FD47" w14:textId="2DA5EA04" w:rsidR="00267E25" w:rsidRPr="000919A8" w:rsidRDefault="002037C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3</w:t>
      </w:r>
      <w:r w:rsidR="00267E25" w:rsidRPr="000919A8">
        <w:rPr>
          <w:b/>
          <w:color w:val="FF0000"/>
          <w:lang w:val="en-AU"/>
        </w:rPr>
        <w:t>:</w:t>
      </w:r>
    </w:p>
    <w:p w14:paraId="413B6A01" w14:textId="77777777" w:rsidR="00267E25" w:rsidRDefault="00267E25" w:rsidP="00267E25">
      <w:pPr>
        <w:rPr>
          <w:lang w:val="en-AU"/>
        </w:rPr>
      </w:pPr>
    </w:p>
    <w:p w14:paraId="1F5E80B5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 xml:space="preserve">Creation of Register </w:t>
      </w:r>
      <w:r w:rsidRPr="000919A8">
        <w:rPr>
          <w:b/>
          <w:lang w:val="en-AU"/>
        </w:rPr>
        <w:t>interface:</w:t>
      </w:r>
    </w:p>
    <w:p w14:paraId="077C5927" w14:textId="77777777" w:rsidR="00267E25" w:rsidRDefault="00267E25" w:rsidP="00267E25">
      <w:pPr>
        <w:rPr>
          <w:lang w:val="en-AU"/>
        </w:rPr>
      </w:pPr>
    </w:p>
    <w:p w14:paraId="4874E5E3" w14:textId="77777777" w:rsidR="00267E25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47A4228F" w14:textId="77777777" w:rsidR="00267E25" w:rsidRDefault="00267E25" w:rsidP="00267E25">
      <w:pPr>
        <w:rPr>
          <w:lang w:val="en-AU"/>
        </w:rPr>
      </w:pPr>
      <w:r>
        <w:rPr>
          <w:lang w:val="en-AU"/>
        </w:rPr>
        <w:tab/>
        <w:t>Complete the Register interface</w:t>
      </w:r>
    </w:p>
    <w:p w14:paraId="7ECEB3C4" w14:textId="77777777" w:rsidR="00267E25" w:rsidRDefault="00267E25" w:rsidP="00267E25">
      <w:pPr>
        <w:rPr>
          <w:b/>
          <w:lang w:val="en-AU"/>
        </w:rPr>
      </w:pPr>
    </w:p>
    <w:p w14:paraId="5AD37504" w14:textId="77777777" w:rsidR="00267E25" w:rsidRDefault="00267E25" w:rsidP="00267E25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7D3CFC62" w14:textId="77777777" w:rsidR="00267E25" w:rsidRDefault="00267E25" w:rsidP="00267E25">
      <w:pPr>
        <w:rPr>
          <w:noProof/>
          <w:lang w:eastAsia="zh-CN"/>
        </w:rPr>
      </w:pPr>
      <w:r>
        <w:rPr>
          <w:b/>
          <w:lang w:val="en-AU"/>
        </w:rPr>
        <w:tab/>
      </w:r>
      <w:r>
        <w:rPr>
          <w:lang w:val="en-AU"/>
        </w:rPr>
        <w:t>The user can enter the information to create an account, and the data can be inserted in to the database.</w:t>
      </w:r>
      <w:r>
        <w:rPr>
          <w:noProof/>
          <w:lang w:eastAsia="zh-CN"/>
        </w:rPr>
        <w:t xml:space="preserve"> And if the user doesn’t want to create the account, the user can log in as guest.</w:t>
      </w:r>
    </w:p>
    <w:p w14:paraId="27AB24F4" w14:textId="77777777" w:rsidR="00267E25" w:rsidRDefault="00267E25" w:rsidP="00267E25">
      <w:pPr>
        <w:rPr>
          <w:noProof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63360" behindDoc="1" locked="0" layoutInCell="1" allowOverlap="1" wp14:anchorId="0C0F4A05" wp14:editId="41974B54">
            <wp:simplePos x="0" y="0"/>
            <wp:positionH relativeFrom="column">
              <wp:posOffset>740410</wp:posOffset>
            </wp:positionH>
            <wp:positionV relativeFrom="paragraph">
              <wp:posOffset>129833</wp:posOffset>
            </wp:positionV>
            <wp:extent cx="4342081" cy="3493254"/>
            <wp:effectExtent l="0" t="0" r="1905" b="120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14 at 11.49.4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081" cy="3493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5671A" w14:textId="77777777" w:rsidR="00267E25" w:rsidRDefault="00267E25" w:rsidP="00267E25">
      <w:pPr>
        <w:rPr>
          <w:noProof/>
          <w:lang w:eastAsia="zh-CN"/>
        </w:rPr>
      </w:pPr>
    </w:p>
    <w:p w14:paraId="29412EB5" w14:textId="77777777" w:rsidR="00267E25" w:rsidRDefault="00267E25" w:rsidP="00267E25">
      <w:pPr>
        <w:rPr>
          <w:noProof/>
          <w:lang w:eastAsia="zh-CN"/>
        </w:rPr>
      </w:pPr>
    </w:p>
    <w:p w14:paraId="44A99CB6" w14:textId="77777777" w:rsidR="00267E25" w:rsidRDefault="00267E25" w:rsidP="00267E25">
      <w:pPr>
        <w:rPr>
          <w:noProof/>
          <w:lang w:eastAsia="zh-CN"/>
        </w:rPr>
      </w:pPr>
    </w:p>
    <w:p w14:paraId="39EDCC7B" w14:textId="77777777" w:rsidR="00267E25" w:rsidRDefault="00267E25" w:rsidP="00267E25">
      <w:pPr>
        <w:rPr>
          <w:noProof/>
          <w:lang w:eastAsia="zh-CN"/>
        </w:rPr>
      </w:pPr>
    </w:p>
    <w:p w14:paraId="72CA66C5" w14:textId="77777777" w:rsidR="00267E25" w:rsidRDefault="00267E25" w:rsidP="00267E25">
      <w:pPr>
        <w:rPr>
          <w:noProof/>
          <w:lang w:eastAsia="zh-CN"/>
        </w:rPr>
      </w:pPr>
    </w:p>
    <w:p w14:paraId="59D57678" w14:textId="77777777" w:rsidR="00267E25" w:rsidRDefault="00267E25" w:rsidP="00267E25">
      <w:pPr>
        <w:rPr>
          <w:noProof/>
          <w:lang w:eastAsia="zh-CN"/>
        </w:rPr>
      </w:pPr>
    </w:p>
    <w:p w14:paraId="6D2ED0CD" w14:textId="77777777" w:rsidR="00267E25" w:rsidRDefault="00267E25" w:rsidP="00267E25">
      <w:pPr>
        <w:rPr>
          <w:noProof/>
          <w:lang w:eastAsia="zh-CN"/>
        </w:rPr>
      </w:pPr>
    </w:p>
    <w:p w14:paraId="380D484D" w14:textId="77777777" w:rsidR="00267E25" w:rsidRDefault="00267E25" w:rsidP="00267E25">
      <w:pPr>
        <w:rPr>
          <w:noProof/>
          <w:lang w:eastAsia="zh-CN"/>
        </w:rPr>
      </w:pPr>
    </w:p>
    <w:p w14:paraId="709B8750" w14:textId="77777777" w:rsidR="00267E25" w:rsidRDefault="00267E25" w:rsidP="00267E25">
      <w:pPr>
        <w:rPr>
          <w:noProof/>
          <w:lang w:eastAsia="zh-CN"/>
        </w:rPr>
      </w:pPr>
    </w:p>
    <w:p w14:paraId="19A303FF" w14:textId="77777777" w:rsidR="00267E25" w:rsidRDefault="00267E25" w:rsidP="00267E25">
      <w:pPr>
        <w:rPr>
          <w:noProof/>
          <w:lang w:eastAsia="zh-CN"/>
        </w:rPr>
      </w:pPr>
    </w:p>
    <w:p w14:paraId="1DDD11E6" w14:textId="77777777" w:rsidR="00267E25" w:rsidRDefault="00267E25" w:rsidP="00267E25">
      <w:pPr>
        <w:rPr>
          <w:noProof/>
          <w:lang w:eastAsia="zh-CN"/>
        </w:rPr>
      </w:pPr>
    </w:p>
    <w:p w14:paraId="45046A3D" w14:textId="77777777" w:rsidR="00267E25" w:rsidRDefault="00267E25" w:rsidP="00267E25">
      <w:pPr>
        <w:rPr>
          <w:noProof/>
          <w:lang w:eastAsia="zh-CN"/>
        </w:rPr>
      </w:pPr>
    </w:p>
    <w:p w14:paraId="556C7D27" w14:textId="77777777" w:rsidR="00267E25" w:rsidRDefault="00267E25" w:rsidP="00267E25">
      <w:pPr>
        <w:rPr>
          <w:noProof/>
          <w:lang w:eastAsia="zh-CN"/>
        </w:rPr>
      </w:pPr>
    </w:p>
    <w:p w14:paraId="3E0A1696" w14:textId="77777777" w:rsidR="00267E25" w:rsidRDefault="00267E25" w:rsidP="00267E25">
      <w:pPr>
        <w:rPr>
          <w:noProof/>
          <w:lang w:eastAsia="zh-CN"/>
        </w:rPr>
      </w:pPr>
    </w:p>
    <w:p w14:paraId="24115508" w14:textId="77777777" w:rsidR="00267E25" w:rsidRDefault="00267E25" w:rsidP="00267E25">
      <w:pPr>
        <w:rPr>
          <w:noProof/>
          <w:lang w:eastAsia="zh-CN"/>
        </w:rPr>
      </w:pPr>
    </w:p>
    <w:p w14:paraId="47F7D3E5" w14:textId="77777777" w:rsidR="00267E25" w:rsidRDefault="00267E25" w:rsidP="00267E25">
      <w:pPr>
        <w:rPr>
          <w:noProof/>
          <w:lang w:eastAsia="zh-CN"/>
        </w:rPr>
      </w:pPr>
    </w:p>
    <w:p w14:paraId="0988D6AE" w14:textId="77777777" w:rsidR="00267E25" w:rsidRDefault="00267E25" w:rsidP="00267E25">
      <w:pPr>
        <w:rPr>
          <w:noProof/>
          <w:lang w:eastAsia="zh-CN"/>
        </w:rPr>
      </w:pPr>
    </w:p>
    <w:p w14:paraId="61A0868F" w14:textId="77777777" w:rsidR="00267E25" w:rsidRDefault="00267E25" w:rsidP="00267E25">
      <w:pPr>
        <w:rPr>
          <w:noProof/>
          <w:lang w:eastAsia="zh-CN"/>
        </w:rPr>
      </w:pPr>
    </w:p>
    <w:p w14:paraId="66570260" w14:textId="77777777" w:rsidR="00267E25" w:rsidRDefault="00267E25" w:rsidP="00267E25">
      <w:pPr>
        <w:rPr>
          <w:noProof/>
          <w:lang w:eastAsia="zh-CN"/>
        </w:rPr>
      </w:pPr>
    </w:p>
    <w:p w14:paraId="33030254" w14:textId="77777777" w:rsidR="00267E25" w:rsidRDefault="00267E25" w:rsidP="00267E25">
      <w:pPr>
        <w:rPr>
          <w:noProof/>
          <w:lang w:eastAsia="zh-CN"/>
        </w:rPr>
      </w:pPr>
    </w:p>
    <w:p w14:paraId="375432BF" w14:textId="77777777" w:rsidR="00267E25" w:rsidRDefault="00267E25" w:rsidP="00267E25">
      <w:pPr>
        <w:rPr>
          <w:lang w:val="en-AU"/>
        </w:rPr>
      </w:pPr>
    </w:p>
    <w:p w14:paraId="342B955D" w14:textId="77777777" w:rsidR="00267E25" w:rsidRDefault="00267E25" w:rsidP="00267E25">
      <w:pPr>
        <w:rPr>
          <w:lang w:val="en-AU"/>
        </w:rPr>
      </w:pPr>
    </w:p>
    <w:p w14:paraId="070DF1AC" w14:textId="77777777" w:rsidR="00267E25" w:rsidRDefault="00267E25" w:rsidP="00267E25">
      <w:pPr>
        <w:rPr>
          <w:lang w:val="en-AU"/>
        </w:rPr>
      </w:pPr>
    </w:p>
    <w:p w14:paraId="3CFD01A4" w14:textId="77777777" w:rsidR="00267E25" w:rsidRDefault="00267E25" w:rsidP="00267E25">
      <w:pPr>
        <w:rPr>
          <w:lang w:val="en-AU"/>
        </w:rPr>
      </w:pPr>
    </w:p>
    <w:p w14:paraId="157D281C" w14:textId="77777777" w:rsidR="00267E25" w:rsidRDefault="00267E25" w:rsidP="00267E25">
      <w:pPr>
        <w:rPr>
          <w:lang w:val="en-AU"/>
        </w:rPr>
      </w:pPr>
      <w:r>
        <w:rPr>
          <w:lang w:val="en-AU"/>
        </w:rPr>
        <w:t>If the user creates the account successfully, a message will be shown.</w:t>
      </w:r>
    </w:p>
    <w:p w14:paraId="7D787A9B" w14:textId="77777777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4384" behindDoc="1" locked="0" layoutInCell="1" allowOverlap="1" wp14:anchorId="6431A11E" wp14:editId="5EFEE04D">
            <wp:simplePos x="0" y="0"/>
            <wp:positionH relativeFrom="column">
              <wp:posOffset>1079842</wp:posOffset>
            </wp:positionH>
            <wp:positionV relativeFrom="paragraph">
              <wp:posOffset>152302</wp:posOffset>
            </wp:positionV>
            <wp:extent cx="3300677" cy="1623060"/>
            <wp:effectExtent l="0" t="0" r="1905" b="254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14 at 11.49.5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77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4949B" w14:textId="77777777" w:rsidR="00267E25" w:rsidRDefault="00267E25" w:rsidP="00267E25">
      <w:pPr>
        <w:rPr>
          <w:lang w:val="en-AU"/>
        </w:rPr>
      </w:pPr>
    </w:p>
    <w:p w14:paraId="54C5C15E" w14:textId="77777777" w:rsidR="00267E25" w:rsidRDefault="00267E25" w:rsidP="00267E25">
      <w:pPr>
        <w:rPr>
          <w:lang w:val="en-AU"/>
        </w:rPr>
      </w:pPr>
    </w:p>
    <w:p w14:paraId="419822CB" w14:textId="77777777" w:rsidR="00267E25" w:rsidRDefault="00267E25" w:rsidP="00267E25">
      <w:pPr>
        <w:rPr>
          <w:lang w:val="en-AU"/>
        </w:rPr>
      </w:pPr>
    </w:p>
    <w:p w14:paraId="047B91F4" w14:textId="77777777" w:rsidR="00267E25" w:rsidRDefault="00267E25" w:rsidP="00267E25">
      <w:pPr>
        <w:rPr>
          <w:lang w:val="en-AU"/>
        </w:rPr>
      </w:pPr>
    </w:p>
    <w:p w14:paraId="139AE6B4" w14:textId="77777777" w:rsidR="00267E25" w:rsidRDefault="00267E25" w:rsidP="00267E25">
      <w:pPr>
        <w:rPr>
          <w:lang w:val="en-AU"/>
        </w:rPr>
      </w:pPr>
    </w:p>
    <w:p w14:paraId="38914F8C" w14:textId="77777777" w:rsidR="00267E25" w:rsidRDefault="00267E25" w:rsidP="00267E25">
      <w:pPr>
        <w:rPr>
          <w:lang w:val="en-AU"/>
        </w:rPr>
      </w:pPr>
    </w:p>
    <w:p w14:paraId="39A584A1" w14:textId="77777777" w:rsidR="00267E25" w:rsidRDefault="00267E25" w:rsidP="00267E25">
      <w:pPr>
        <w:rPr>
          <w:lang w:val="en-AU"/>
        </w:rPr>
      </w:pPr>
    </w:p>
    <w:p w14:paraId="1DDDD501" w14:textId="77777777" w:rsidR="00267E25" w:rsidRDefault="00267E25" w:rsidP="00267E25">
      <w:pPr>
        <w:rPr>
          <w:lang w:val="en-AU"/>
        </w:rPr>
      </w:pPr>
    </w:p>
    <w:p w14:paraId="624149E6" w14:textId="77777777" w:rsidR="00267E25" w:rsidRDefault="00267E25" w:rsidP="00267E25">
      <w:pPr>
        <w:rPr>
          <w:lang w:val="en-AU"/>
        </w:rPr>
      </w:pPr>
    </w:p>
    <w:p w14:paraId="7DBCE1C8" w14:textId="77777777" w:rsidR="00267E25" w:rsidRDefault="00267E25" w:rsidP="00267E25">
      <w:pPr>
        <w:rPr>
          <w:lang w:val="en-AU"/>
        </w:rPr>
      </w:pPr>
    </w:p>
    <w:p w14:paraId="5134C638" w14:textId="77777777" w:rsidR="00267E25" w:rsidRDefault="00267E25" w:rsidP="00267E25">
      <w:pPr>
        <w:rPr>
          <w:lang w:val="en-AU"/>
        </w:rPr>
      </w:pPr>
    </w:p>
    <w:p w14:paraId="70A543C8" w14:textId="77777777" w:rsidR="00267E25" w:rsidRDefault="00267E25" w:rsidP="00267E25">
      <w:pPr>
        <w:rPr>
          <w:lang w:val="en-AU"/>
        </w:rPr>
      </w:pPr>
    </w:p>
    <w:p w14:paraId="0F265003" w14:textId="77777777" w:rsidR="00267E25" w:rsidRDefault="00267E25" w:rsidP="00267E25">
      <w:pPr>
        <w:rPr>
          <w:lang w:val="en-AU"/>
        </w:rPr>
      </w:pPr>
    </w:p>
    <w:p w14:paraId="4BD83C69" w14:textId="77777777" w:rsidR="00267E25" w:rsidRDefault="00267E25" w:rsidP="00267E25">
      <w:pPr>
        <w:rPr>
          <w:lang w:val="en-AU"/>
        </w:rPr>
      </w:pPr>
    </w:p>
    <w:p w14:paraId="41926043" w14:textId="77777777" w:rsidR="00267E25" w:rsidRDefault="00267E25" w:rsidP="00267E25">
      <w:pPr>
        <w:rPr>
          <w:lang w:val="en-AU"/>
        </w:rPr>
      </w:pPr>
    </w:p>
    <w:p w14:paraId="522E9EB4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 data is inserted into the database.</w:t>
      </w:r>
    </w:p>
    <w:p w14:paraId="618B52B4" w14:textId="77777777" w:rsidR="00267E25" w:rsidRPr="00FF647D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72EFD318" wp14:editId="758239D9">
            <wp:extent cx="5727700" cy="658495"/>
            <wp:effectExtent l="0" t="0" r="1270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10-15 at 1.54.5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C52B" w14:textId="311E0EFF" w:rsidR="00896B4C" w:rsidRDefault="00287578" w:rsidP="00287578">
      <w:r w:rsidRPr="00287578">
        <w:rPr>
          <w:b/>
        </w:rPr>
        <w:br/>
      </w:r>
    </w:p>
    <w:p w14:paraId="3BEB78D8" w14:textId="542E484E" w:rsidR="00896B4C" w:rsidRPr="00896B4C" w:rsidRDefault="002037C8" w:rsidP="00896B4C">
      <w:pPr>
        <w:ind w:firstLine="720"/>
        <w:rPr>
          <w:b/>
          <w:color w:val="FF0000"/>
        </w:rPr>
      </w:pPr>
      <w:r>
        <w:rPr>
          <w:b/>
          <w:color w:val="FF0000"/>
        </w:rPr>
        <w:t>Iteration 4</w:t>
      </w:r>
      <w:r w:rsidR="00896B4C" w:rsidRPr="00896B4C">
        <w:rPr>
          <w:b/>
          <w:color w:val="FF0000"/>
        </w:rPr>
        <w:t>:</w:t>
      </w:r>
    </w:p>
    <w:p w14:paraId="0927D969" w14:textId="5387B808" w:rsidR="00287578" w:rsidRPr="000919A8" w:rsidRDefault="00287578" w:rsidP="00896B4C">
      <w:pPr>
        <w:ind w:firstLine="720"/>
        <w:rPr>
          <w:b/>
          <w:lang w:val="en-AU"/>
        </w:rPr>
      </w:pPr>
      <w:r>
        <w:br/>
      </w:r>
      <w:r>
        <w:tab/>
      </w:r>
      <w:r w:rsidRPr="004D5696">
        <w:rPr>
          <w:b/>
        </w:rPr>
        <w:t>Add Bug</w:t>
      </w:r>
      <w:r w:rsidR="004D5696" w:rsidRPr="004D5696">
        <w:rPr>
          <w:b/>
        </w:rPr>
        <w:t xml:space="preserve"> Initial User Interface</w:t>
      </w:r>
      <w:r w:rsidRPr="004D5696">
        <w:rPr>
          <w:b/>
        </w:rPr>
        <w:t>:</w:t>
      </w:r>
    </w:p>
    <w:p w14:paraId="58CC576D" w14:textId="77777777" w:rsidR="00287578" w:rsidRDefault="00287578" w:rsidP="00287578">
      <w:pPr>
        <w:rPr>
          <w:lang w:val="en-AU"/>
        </w:rPr>
      </w:pPr>
    </w:p>
    <w:p w14:paraId="3242D8F9" w14:textId="77777777" w:rsidR="00287578" w:rsidRDefault="00287578" w:rsidP="00287578">
      <w:pPr>
        <w:rPr>
          <w:lang w:val="en-AU"/>
        </w:rPr>
      </w:pPr>
      <w:r>
        <w:rPr>
          <w:lang w:val="en-AU"/>
        </w:rPr>
        <w:t>Users can choose to enter a minimum amount of information or click on Add Optional Information to enter extra data and upload a file if they wish.</w:t>
      </w:r>
    </w:p>
    <w:p w14:paraId="498AA345" w14:textId="77777777" w:rsidR="00287578" w:rsidRDefault="00287578" w:rsidP="00287578">
      <w:pPr>
        <w:rPr>
          <w:lang w:val="en-AU"/>
        </w:rPr>
      </w:pPr>
    </w:p>
    <w:p w14:paraId="66A66D99" w14:textId="77777777" w:rsidR="00287578" w:rsidRDefault="00287578" w:rsidP="00287578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04FD8BE8" wp14:editId="0DED08BE">
            <wp:extent cx="5727700" cy="213741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itialGuiAddBu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7721" w14:textId="77777777" w:rsidR="00287578" w:rsidRDefault="00287578" w:rsidP="00287578">
      <w:pPr>
        <w:rPr>
          <w:lang w:val="en-AU"/>
        </w:rPr>
      </w:pPr>
    </w:p>
    <w:p w14:paraId="1431D9B9" w14:textId="77777777" w:rsidR="00287578" w:rsidRDefault="00287578" w:rsidP="00287578">
      <w:pPr>
        <w:rPr>
          <w:lang w:val="en-AU"/>
        </w:rPr>
      </w:pPr>
      <w:r>
        <w:rPr>
          <w:lang w:val="en-AU"/>
        </w:rPr>
        <w:t>Click Add Optional Information to show entire gui:</w:t>
      </w:r>
    </w:p>
    <w:p w14:paraId="577A528A" w14:textId="77777777" w:rsidR="00287578" w:rsidRDefault="00287578" w:rsidP="00287578">
      <w:pPr>
        <w:rPr>
          <w:lang w:val="en-AU"/>
        </w:rPr>
      </w:pPr>
    </w:p>
    <w:p w14:paraId="0ABD6B27" w14:textId="77777777" w:rsidR="00287578" w:rsidRDefault="00287578" w:rsidP="00287578">
      <w:pPr>
        <w:rPr>
          <w:lang w:val="en-AU"/>
        </w:rPr>
      </w:pPr>
      <w:r>
        <w:rPr>
          <w:noProof/>
          <w:lang w:eastAsia="zh-CN"/>
        </w:rPr>
        <w:lastRenderedPageBreak/>
        <w:drawing>
          <wp:inline distT="0" distB="0" distL="0" distR="0" wp14:anchorId="5975231C" wp14:editId="7DD0CAF3">
            <wp:extent cx="5727700" cy="40290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llGuiAddBu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63AD" w14:textId="77777777" w:rsidR="00287578" w:rsidRDefault="00287578" w:rsidP="00287578">
      <w:pPr>
        <w:rPr>
          <w:lang w:val="en-AU"/>
        </w:rPr>
      </w:pPr>
    </w:p>
    <w:p w14:paraId="4C30B9A4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044EA199" w14:textId="77777777" w:rsidR="00287578" w:rsidRDefault="00287578" w:rsidP="00855468">
      <w:pPr>
        <w:rPr>
          <w:lang w:val="en-AU"/>
        </w:rPr>
      </w:pPr>
      <w:r w:rsidRPr="000919A8">
        <w:rPr>
          <w:lang w:val="en-AU"/>
        </w:rPr>
        <w:t>Functionality for the Add Optional Information toggle button so it toggles between open and closed.</w:t>
      </w:r>
    </w:p>
    <w:p w14:paraId="579A15F7" w14:textId="77777777" w:rsidR="00287578" w:rsidRDefault="00287578" w:rsidP="00855468">
      <w:pPr>
        <w:rPr>
          <w:lang w:val="en-AU"/>
        </w:rPr>
      </w:pPr>
      <w:r>
        <w:rPr>
          <w:lang w:val="en-AU"/>
        </w:rPr>
        <w:t>Functionality to clear the interface once submit has been clicked.</w:t>
      </w:r>
    </w:p>
    <w:p w14:paraId="4D498516" w14:textId="77777777" w:rsidR="00287578" w:rsidRDefault="00287578" w:rsidP="00287578">
      <w:pPr>
        <w:rPr>
          <w:lang w:val="en-AU"/>
        </w:rPr>
      </w:pPr>
    </w:p>
    <w:p w14:paraId="18838D76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Outcome of Test:</w:t>
      </w:r>
    </w:p>
    <w:p w14:paraId="09D6B3FF" w14:textId="77777777" w:rsidR="00287578" w:rsidRDefault="00287578" w:rsidP="00287578">
      <w:pPr>
        <w:rPr>
          <w:lang w:val="en-AU"/>
        </w:rPr>
      </w:pPr>
    </w:p>
    <w:p w14:paraId="0CC40619" w14:textId="77777777" w:rsidR="00287578" w:rsidRDefault="00287578" w:rsidP="00287578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4E06CE0D" wp14:editId="761BB9A3">
            <wp:extent cx="5727700" cy="445135"/>
            <wp:effectExtent l="0" t="0" r="1270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OfFirstTe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92FF" w14:textId="77777777" w:rsidR="00287578" w:rsidRDefault="00287578" w:rsidP="00287578">
      <w:pPr>
        <w:rPr>
          <w:lang w:val="en-AU"/>
        </w:rPr>
      </w:pPr>
    </w:p>
    <w:p w14:paraId="17561708" w14:textId="77777777" w:rsidR="00287578" w:rsidRPr="000919A8" w:rsidRDefault="00287578" w:rsidP="00287578">
      <w:pPr>
        <w:rPr>
          <w:b/>
          <w:lang w:val="en-AU"/>
        </w:rPr>
      </w:pPr>
      <w:r w:rsidRPr="000919A8">
        <w:rPr>
          <w:b/>
          <w:lang w:val="en-AU"/>
        </w:rPr>
        <w:t>Further Testing Needed:</w:t>
      </w:r>
    </w:p>
    <w:p w14:paraId="5CBE51F1" w14:textId="77777777" w:rsidR="00287578" w:rsidRDefault="00287578" w:rsidP="00855468">
      <w:pPr>
        <w:rPr>
          <w:lang w:val="en-AU"/>
        </w:rPr>
      </w:pPr>
      <w:r>
        <w:rPr>
          <w:lang w:val="en-AU"/>
        </w:rPr>
        <w:t>Test again once the correct driver has been loaded.</w:t>
      </w:r>
    </w:p>
    <w:p w14:paraId="0C5A61B2" w14:textId="77777777" w:rsidR="00287578" w:rsidRDefault="00287578" w:rsidP="00287578">
      <w:pPr>
        <w:rPr>
          <w:lang w:val="en-AU"/>
        </w:rPr>
      </w:pPr>
    </w:p>
    <w:p w14:paraId="2CD494A4" w14:textId="11F585A9" w:rsidR="00896B4C" w:rsidRPr="00896B4C" w:rsidRDefault="00896B4C" w:rsidP="00896B4C">
      <w:pPr>
        <w:rPr>
          <w:b/>
          <w:color w:val="FF0000"/>
        </w:rPr>
      </w:pPr>
      <w:r w:rsidRPr="00896B4C">
        <w:rPr>
          <w:b/>
          <w:color w:val="FF0000"/>
        </w:rPr>
        <w:t xml:space="preserve">Iteration </w:t>
      </w:r>
      <w:r w:rsidR="002037C8">
        <w:rPr>
          <w:b/>
          <w:color w:val="FF0000"/>
        </w:rPr>
        <w:t>5</w:t>
      </w:r>
      <w:r w:rsidRPr="00896B4C">
        <w:rPr>
          <w:b/>
          <w:color w:val="FF0000"/>
        </w:rPr>
        <w:t>:</w:t>
      </w:r>
    </w:p>
    <w:p w14:paraId="44664E0F" w14:textId="77777777" w:rsidR="00287578" w:rsidRDefault="00287578" w:rsidP="00287578">
      <w:pPr>
        <w:rPr>
          <w:lang w:val="en-AU"/>
        </w:rPr>
      </w:pPr>
    </w:p>
    <w:p w14:paraId="23CD6540" w14:textId="77777777" w:rsidR="00287578" w:rsidRDefault="00287578" w:rsidP="00855468">
      <w:pPr>
        <w:rPr>
          <w:lang w:val="en-AU"/>
        </w:rPr>
      </w:pPr>
      <w:r w:rsidRPr="00FF647D">
        <w:rPr>
          <w:lang w:val="en-AU"/>
        </w:rPr>
        <w:t xml:space="preserve">Functionality </w:t>
      </w:r>
      <w:r>
        <w:rPr>
          <w:lang w:val="en-AU"/>
        </w:rPr>
        <w:t xml:space="preserve">has been </w:t>
      </w:r>
      <w:r w:rsidRPr="00FF647D">
        <w:rPr>
          <w:lang w:val="en-AU"/>
        </w:rPr>
        <w:t>added to extra options toggle button, it now opens on click then closes on click.</w:t>
      </w:r>
    </w:p>
    <w:p w14:paraId="19B20CE3" w14:textId="77777777" w:rsidR="00287578" w:rsidRDefault="00287578" w:rsidP="00855468">
      <w:pPr>
        <w:rPr>
          <w:lang w:val="en-AU"/>
        </w:rPr>
      </w:pPr>
      <w:r>
        <w:rPr>
          <w:lang w:val="en-AU"/>
        </w:rPr>
        <w:t>The interface clears when submit is clicked.</w:t>
      </w:r>
      <w:r>
        <w:rPr>
          <w:lang w:val="en-AU"/>
        </w:rPr>
        <w:br/>
      </w:r>
    </w:p>
    <w:p w14:paraId="5EA522A0" w14:textId="77777777" w:rsidR="00287578" w:rsidRPr="00FF647D" w:rsidRDefault="00287578" w:rsidP="00287578">
      <w:pPr>
        <w:rPr>
          <w:b/>
          <w:lang w:val="en-AU"/>
        </w:rPr>
      </w:pPr>
      <w:r>
        <w:rPr>
          <w:b/>
          <w:lang w:val="en-AU"/>
        </w:rPr>
        <w:t>Test Performed</w:t>
      </w:r>
    </w:p>
    <w:p w14:paraId="002E3CE1" w14:textId="77777777" w:rsidR="00287578" w:rsidRDefault="00287578" w:rsidP="00287578">
      <w:pPr>
        <w:rPr>
          <w:lang w:val="en-AU"/>
        </w:rPr>
      </w:pPr>
      <w:r>
        <w:rPr>
          <w:lang w:val="en-AU"/>
        </w:rPr>
        <w:t>Reporter Adds a new bug:</w:t>
      </w:r>
    </w:p>
    <w:p w14:paraId="08E234AC" w14:textId="77777777" w:rsidR="00287578" w:rsidRDefault="00287578" w:rsidP="00287578">
      <w:pPr>
        <w:rPr>
          <w:lang w:val="en-AU"/>
        </w:rPr>
      </w:pPr>
      <w:r>
        <w:rPr>
          <w:noProof/>
          <w:lang w:eastAsia="zh-CN"/>
        </w:rPr>
        <w:lastRenderedPageBreak/>
        <w:drawing>
          <wp:inline distT="0" distB="0" distL="0" distR="0" wp14:anchorId="20AD9827" wp14:editId="3EB2E669">
            <wp:extent cx="5727700" cy="399478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ireUserInterfaceAddBugTe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F0C" w14:textId="77777777" w:rsidR="00287578" w:rsidRPr="00FF647D" w:rsidRDefault="00287578" w:rsidP="00287578">
      <w:pPr>
        <w:rPr>
          <w:lang w:val="en-AU"/>
        </w:rPr>
      </w:pPr>
    </w:p>
    <w:p w14:paraId="71E48026" w14:textId="77777777" w:rsidR="00287578" w:rsidRDefault="00287578" w:rsidP="00287578">
      <w:pPr>
        <w:rPr>
          <w:lang w:val="en-AU"/>
        </w:rPr>
      </w:pPr>
      <w:r>
        <w:rPr>
          <w:lang w:val="en-AU"/>
        </w:rPr>
        <w:t>Message displayed once submit button clicked:</w:t>
      </w:r>
    </w:p>
    <w:p w14:paraId="66152BF0" w14:textId="77777777" w:rsidR="00287578" w:rsidRDefault="00287578" w:rsidP="00287578">
      <w:pPr>
        <w:rPr>
          <w:lang w:val="en-AU"/>
        </w:rPr>
      </w:pPr>
    </w:p>
    <w:p w14:paraId="55437306" w14:textId="77777777" w:rsidR="00287578" w:rsidRDefault="00287578" w:rsidP="00287578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703E269A" wp14:editId="4F1DE525">
            <wp:extent cx="4394835" cy="30827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Mess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997" cy="30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890B" w14:textId="77777777" w:rsidR="00287578" w:rsidRDefault="00287578" w:rsidP="00287578">
      <w:pPr>
        <w:rPr>
          <w:lang w:val="en-AU"/>
        </w:rPr>
      </w:pPr>
    </w:p>
    <w:p w14:paraId="04B63900" w14:textId="77777777" w:rsidR="00287578" w:rsidRDefault="00287578" w:rsidP="00287578">
      <w:pPr>
        <w:rPr>
          <w:lang w:val="en-AU"/>
        </w:rPr>
      </w:pPr>
      <w:r>
        <w:rPr>
          <w:lang w:val="en-AU"/>
        </w:rPr>
        <w:t>Data added to Database successfully</w:t>
      </w:r>
    </w:p>
    <w:p w14:paraId="5DB56BD9" w14:textId="77777777" w:rsidR="00287578" w:rsidRDefault="00287578" w:rsidP="00287578">
      <w:pPr>
        <w:rPr>
          <w:lang w:val="en-AU"/>
        </w:rPr>
      </w:pPr>
    </w:p>
    <w:p w14:paraId="13F73C2D" w14:textId="77777777" w:rsidR="00287578" w:rsidRDefault="00287578" w:rsidP="00287578">
      <w:pPr>
        <w:rPr>
          <w:lang w:val="en-AU"/>
        </w:rPr>
      </w:pPr>
      <w:r>
        <w:rPr>
          <w:noProof/>
          <w:lang w:eastAsia="zh-CN"/>
        </w:rPr>
        <w:lastRenderedPageBreak/>
        <w:drawing>
          <wp:inline distT="0" distB="0" distL="0" distR="0" wp14:anchorId="2FD453FC" wp14:editId="7FA6A67C">
            <wp:extent cx="6116660" cy="450273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OfDataInDbas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904" cy="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43BF" w14:textId="77777777" w:rsidR="00287578" w:rsidRDefault="00287578" w:rsidP="00287578">
      <w:pPr>
        <w:rPr>
          <w:lang w:val="en-AU"/>
        </w:rPr>
      </w:pPr>
    </w:p>
    <w:p w14:paraId="4D4FAF1B" w14:textId="389EAC3B" w:rsidR="00287578" w:rsidRPr="00896B4C" w:rsidRDefault="002037C8" w:rsidP="00287578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6</w:t>
      </w:r>
      <w:r w:rsidR="00896B4C" w:rsidRPr="00896B4C">
        <w:rPr>
          <w:b/>
          <w:color w:val="FF0000"/>
          <w:lang w:val="en-AU"/>
        </w:rPr>
        <w:t>:</w:t>
      </w:r>
    </w:p>
    <w:p w14:paraId="15146954" w14:textId="77777777" w:rsidR="00896B4C" w:rsidRDefault="00896B4C" w:rsidP="00287578">
      <w:pPr>
        <w:rPr>
          <w:b/>
          <w:lang w:val="en-AU"/>
        </w:rPr>
      </w:pPr>
    </w:p>
    <w:p w14:paraId="7BF7CD1D" w14:textId="77777777" w:rsidR="002D4B8C" w:rsidRDefault="002D4B8C" w:rsidP="002D4B8C">
      <w:pPr>
        <w:rPr>
          <w:b/>
          <w:lang w:val="en-AU"/>
        </w:rPr>
      </w:pPr>
      <w:r>
        <w:rPr>
          <w:b/>
          <w:lang w:val="en-AU"/>
        </w:rPr>
        <w:t>Creation</w:t>
      </w:r>
      <w:r w:rsidRPr="009F1840">
        <w:rPr>
          <w:b/>
          <w:lang w:val="en-AU"/>
        </w:rPr>
        <w:t xml:space="preserve"> of View Bug Interface:</w:t>
      </w:r>
    </w:p>
    <w:p w14:paraId="6C84CA15" w14:textId="77777777" w:rsidR="002D4B8C" w:rsidRPr="009F1840" w:rsidRDefault="002D4B8C" w:rsidP="002D4B8C">
      <w:pPr>
        <w:rPr>
          <w:b/>
          <w:lang w:val="en-AU"/>
        </w:rPr>
      </w:pPr>
    </w:p>
    <w:p w14:paraId="3D496BA9" w14:textId="77777777" w:rsidR="002D4B8C" w:rsidRDefault="002D4B8C" w:rsidP="002D4B8C">
      <w:pPr>
        <w:rPr>
          <w:lang w:val="en-AU"/>
        </w:rPr>
      </w:pPr>
      <w:r>
        <w:rPr>
          <w:lang w:val="en-AU"/>
        </w:rPr>
        <w:t>The interface uses the gridlayout so it changes on window expansion and reduction. Initial Interface:</w:t>
      </w:r>
    </w:p>
    <w:p w14:paraId="44B3F8C1" w14:textId="77777777" w:rsidR="002D4B8C" w:rsidRDefault="002D4B8C" w:rsidP="002D4B8C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1DB41913" wp14:editId="21329D2F">
            <wp:extent cx="5727700" cy="569150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ewBugFirstScre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CD18" w14:textId="77777777" w:rsidR="002D4B8C" w:rsidRDefault="002D4B8C" w:rsidP="002D4B8C">
      <w:pPr>
        <w:rPr>
          <w:lang w:val="en-AU"/>
        </w:rPr>
      </w:pPr>
    </w:p>
    <w:p w14:paraId="017AE86A" w14:textId="77777777" w:rsidR="002D4B8C" w:rsidRDefault="002D4B8C" w:rsidP="002D4B8C">
      <w:pPr>
        <w:rPr>
          <w:lang w:val="en-AU"/>
        </w:rPr>
      </w:pPr>
    </w:p>
    <w:p w14:paraId="6332E40D" w14:textId="77777777" w:rsidR="002D4B8C" w:rsidRDefault="002D4B8C" w:rsidP="002D4B8C">
      <w:pPr>
        <w:rPr>
          <w:lang w:val="en-AU"/>
        </w:rPr>
      </w:pPr>
    </w:p>
    <w:p w14:paraId="3263B3BF" w14:textId="77777777" w:rsidR="002D4B8C" w:rsidRDefault="002D4B8C" w:rsidP="002D4B8C">
      <w:pPr>
        <w:rPr>
          <w:lang w:val="en-AU"/>
        </w:rPr>
      </w:pPr>
    </w:p>
    <w:p w14:paraId="35F37058" w14:textId="77777777" w:rsidR="002D4B8C" w:rsidRDefault="002D4B8C" w:rsidP="002D4B8C">
      <w:pPr>
        <w:rPr>
          <w:lang w:val="en-AU"/>
        </w:rPr>
      </w:pPr>
    </w:p>
    <w:p w14:paraId="57299E28" w14:textId="77777777" w:rsidR="002D4B8C" w:rsidRDefault="002D4B8C" w:rsidP="002D4B8C">
      <w:pPr>
        <w:rPr>
          <w:lang w:val="en-AU"/>
        </w:rPr>
      </w:pPr>
    </w:p>
    <w:p w14:paraId="74695886" w14:textId="77777777" w:rsidR="00855468" w:rsidRDefault="00855468" w:rsidP="002D4B8C">
      <w:pPr>
        <w:rPr>
          <w:lang w:val="en-AU"/>
        </w:rPr>
      </w:pPr>
    </w:p>
    <w:p w14:paraId="001F0C37" w14:textId="77777777" w:rsidR="002D4B8C" w:rsidRDefault="002D4B8C" w:rsidP="002D4B8C">
      <w:pPr>
        <w:rPr>
          <w:lang w:val="en-AU"/>
        </w:rPr>
      </w:pPr>
      <w:r>
        <w:rPr>
          <w:lang w:val="en-AU"/>
        </w:rPr>
        <w:t>Interface Expands when View More Toggle Button Clicked.</w:t>
      </w:r>
    </w:p>
    <w:p w14:paraId="42243B53" w14:textId="77777777" w:rsidR="002D4B8C" w:rsidRDefault="002D4B8C" w:rsidP="002D4B8C">
      <w:pPr>
        <w:rPr>
          <w:lang w:val="en-AU"/>
        </w:rPr>
      </w:pPr>
    </w:p>
    <w:p w14:paraId="0304B27A" w14:textId="77777777" w:rsidR="002D4B8C" w:rsidRDefault="002D4B8C" w:rsidP="002D4B8C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2DC4DF27" wp14:editId="74B1B527">
            <wp:extent cx="5727700" cy="5720715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ireScreenViewBu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395" w14:textId="77777777" w:rsidR="002D4B8C" w:rsidRDefault="002D4B8C" w:rsidP="002D4B8C">
      <w:pPr>
        <w:rPr>
          <w:lang w:val="en-AU"/>
        </w:rPr>
      </w:pPr>
    </w:p>
    <w:p w14:paraId="34D93CFD" w14:textId="77777777" w:rsidR="002D4B8C" w:rsidRPr="00FE1168" w:rsidRDefault="002D4B8C" w:rsidP="002D4B8C">
      <w:pPr>
        <w:rPr>
          <w:b/>
          <w:lang w:val="en-AU"/>
        </w:rPr>
      </w:pPr>
      <w:r>
        <w:rPr>
          <w:b/>
          <w:lang w:val="en-AU"/>
        </w:rPr>
        <w:t>Functionality Included S</w:t>
      </w:r>
      <w:r w:rsidRPr="00FE1168">
        <w:rPr>
          <w:b/>
          <w:lang w:val="en-AU"/>
        </w:rPr>
        <w:t>o far:</w:t>
      </w:r>
    </w:p>
    <w:p w14:paraId="0D0588EF" w14:textId="77777777" w:rsidR="002D4B8C" w:rsidRDefault="002D4B8C" w:rsidP="002D4B8C">
      <w:pPr>
        <w:rPr>
          <w:lang w:val="en-AU"/>
        </w:rPr>
      </w:pPr>
    </w:p>
    <w:p w14:paraId="2862F631" w14:textId="77777777" w:rsidR="002D4B8C" w:rsidRDefault="002D4B8C" w:rsidP="002D4B8C">
      <w:pPr>
        <w:rPr>
          <w:lang w:val="en-AU"/>
        </w:rPr>
      </w:pPr>
      <w:r>
        <w:rPr>
          <w:lang w:val="en-AU"/>
        </w:rPr>
        <w:t>Retrieves Id, Title, Status, Application, Version, Identified By, Priority, Description, Assigned To (at this stage no assignment), Platform, Severity and History from the database.</w:t>
      </w:r>
    </w:p>
    <w:p w14:paraId="778B8692" w14:textId="77777777" w:rsidR="002D4B8C" w:rsidRDefault="002D4B8C" w:rsidP="002D4B8C">
      <w:pPr>
        <w:rPr>
          <w:lang w:val="en-AU"/>
        </w:rPr>
      </w:pPr>
    </w:p>
    <w:p w14:paraId="3EB687E6" w14:textId="77777777" w:rsidR="002D4B8C" w:rsidRDefault="002D4B8C" w:rsidP="002D4B8C">
      <w:pPr>
        <w:rPr>
          <w:lang w:val="en-AU"/>
        </w:rPr>
      </w:pPr>
      <w:r w:rsidRPr="00FE1168">
        <w:rPr>
          <w:b/>
          <w:lang w:val="en-AU"/>
        </w:rPr>
        <w:t>Functionality Still To Complete</w:t>
      </w:r>
      <w:r>
        <w:rPr>
          <w:lang w:val="en-AU"/>
        </w:rPr>
        <w:t>:</w:t>
      </w:r>
    </w:p>
    <w:p w14:paraId="7B885BF1" w14:textId="77777777" w:rsidR="002D4B8C" w:rsidRDefault="002D4B8C" w:rsidP="002D4B8C">
      <w:pPr>
        <w:rPr>
          <w:lang w:val="en-AU"/>
        </w:rPr>
      </w:pPr>
    </w:p>
    <w:p w14:paraId="393C2124" w14:textId="77777777" w:rsidR="002D4B8C" w:rsidRDefault="002D4B8C" w:rsidP="002D4B8C">
      <w:pPr>
        <w:rPr>
          <w:lang w:val="en-AU"/>
        </w:rPr>
      </w:pPr>
      <w:r>
        <w:rPr>
          <w:lang w:val="en-AU"/>
        </w:rPr>
        <w:t>Retrieve Comments, Date Submitted, files and list of subscribed users from the database.</w:t>
      </w:r>
    </w:p>
    <w:p w14:paraId="52D02DD4" w14:textId="77777777" w:rsidR="002D4B8C" w:rsidRDefault="002D4B8C" w:rsidP="002D4B8C">
      <w:pPr>
        <w:rPr>
          <w:lang w:val="en-AU"/>
        </w:rPr>
      </w:pPr>
      <w:r>
        <w:rPr>
          <w:lang w:val="en-AU"/>
        </w:rPr>
        <w:t>Functionality to add comments and upload a file.</w:t>
      </w:r>
    </w:p>
    <w:p w14:paraId="177B105C" w14:textId="77777777" w:rsidR="002D4B8C" w:rsidRDefault="002D4B8C" w:rsidP="002D4B8C">
      <w:pPr>
        <w:rPr>
          <w:lang w:val="en-AU"/>
        </w:rPr>
      </w:pPr>
    </w:p>
    <w:p w14:paraId="408591AD" w14:textId="52B6D206" w:rsidR="00287578" w:rsidRDefault="00287578" w:rsidP="00041B23">
      <w:pPr>
        <w:pStyle w:val="a9"/>
        <w:ind w:left="0"/>
      </w:pPr>
    </w:p>
    <w:p w14:paraId="6FC581B4" w14:textId="17346F17" w:rsidR="00267E25" w:rsidRPr="000919A8" w:rsidRDefault="00267E25" w:rsidP="00267E25">
      <w:pPr>
        <w:rPr>
          <w:b/>
          <w:color w:val="FF0000"/>
          <w:lang w:val="en-AU"/>
        </w:rPr>
      </w:pPr>
      <w:r w:rsidRPr="000919A8">
        <w:rPr>
          <w:b/>
          <w:color w:val="FF0000"/>
          <w:lang w:val="en-AU"/>
        </w:rPr>
        <w:lastRenderedPageBreak/>
        <w:t xml:space="preserve">Iteration </w:t>
      </w:r>
      <w:r w:rsidR="002037C8">
        <w:rPr>
          <w:b/>
          <w:color w:val="FF0000"/>
          <w:lang w:val="en-AU"/>
        </w:rPr>
        <w:t>7</w:t>
      </w:r>
      <w:r w:rsidRPr="000919A8">
        <w:rPr>
          <w:b/>
          <w:color w:val="FF0000"/>
          <w:lang w:val="en-AU"/>
        </w:rPr>
        <w:t>:</w:t>
      </w:r>
    </w:p>
    <w:p w14:paraId="070DB93A" w14:textId="77777777" w:rsidR="00267E25" w:rsidRDefault="00267E25" w:rsidP="00267E25">
      <w:pPr>
        <w:rPr>
          <w:lang w:val="en-AU"/>
        </w:rPr>
      </w:pPr>
    </w:p>
    <w:p w14:paraId="348789AA" w14:textId="77777777" w:rsidR="00267E25" w:rsidRPr="000919A8" w:rsidRDefault="00267E25" w:rsidP="00267E25">
      <w:pPr>
        <w:rPr>
          <w:b/>
          <w:lang w:val="en-AU"/>
        </w:rPr>
      </w:pPr>
      <w:r>
        <w:rPr>
          <w:b/>
          <w:lang w:val="en-AU"/>
        </w:rPr>
        <w:t>Creation of Edit Profile</w:t>
      </w:r>
      <w:r w:rsidRPr="000919A8">
        <w:rPr>
          <w:b/>
          <w:lang w:val="en-AU"/>
        </w:rPr>
        <w:t xml:space="preserve"> interface:</w:t>
      </w:r>
    </w:p>
    <w:p w14:paraId="4EB8FCF3" w14:textId="77777777" w:rsidR="00267E25" w:rsidRDefault="00267E25" w:rsidP="00267E25">
      <w:pPr>
        <w:rPr>
          <w:lang w:val="en-AU"/>
        </w:rPr>
      </w:pPr>
    </w:p>
    <w:p w14:paraId="29CCC6FA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Initial interface:</w:t>
      </w:r>
    </w:p>
    <w:p w14:paraId="2FFA3059" w14:textId="77777777" w:rsidR="00267E25" w:rsidRDefault="00267E25" w:rsidP="00267E25">
      <w:pPr>
        <w:rPr>
          <w:lang w:val="en-AU"/>
        </w:rPr>
      </w:pPr>
    </w:p>
    <w:p w14:paraId="2C1DA3C5" w14:textId="77777777" w:rsidR="00267E25" w:rsidRDefault="00267E25" w:rsidP="00267E25">
      <w:pPr>
        <w:rPr>
          <w:lang w:val="en-AU"/>
        </w:rPr>
      </w:pPr>
      <w:r>
        <w:rPr>
          <w:lang w:val="en-AU"/>
        </w:rPr>
        <w:t>When the user wants to edit their profile, the initial interface will show the information which is stored in the database, and some information the user can edit.</w:t>
      </w:r>
    </w:p>
    <w:p w14:paraId="55804DF3" w14:textId="77777777" w:rsidR="00267E25" w:rsidRDefault="00267E25" w:rsidP="00267E25">
      <w:pPr>
        <w:rPr>
          <w:lang w:val="en-AU"/>
        </w:rPr>
      </w:pPr>
    </w:p>
    <w:p w14:paraId="363B37DF" w14:textId="7A1CCFF6" w:rsidR="00267E25" w:rsidRDefault="008E5678" w:rsidP="00267E25">
      <w:pPr>
        <w:rPr>
          <w:noProof/>
          <w:lang w:eastAsia="zh-CN"/>
        </w:rPr>
      </w:pPr>
      <w:r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 wp14:anchorId="6A60BBC9" wp14:editId="0DC5BD8C">
            <wp:simplePos x="0" y="0"/>
            <wp:positionH relativeFrom="column">
              <wp:posOffset>1083310</wp:posOffset>
            </wp:positionH>
            <wp:positionV relativeFrom="paragraph">
              <wp:posOffset>12700</wp:posOffset>
            </wp:positionV>
            <wp:extent cx="3996690" cy="3244850"/>
            <wp:effectExtent l="0" t="0" r="0" b="635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9-29 at 8.49.4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08374" w14:textId="1F5AD151" w:rsidR="00267E25" w:rsidRDefault="00267E25" w:rsidP="00267E25">
      <w:pPr>
        <w:rPr>
          <w:noProof/>
          <w:lang w:eastAsia="zh-CN"/>
        </w:rPr>
      </w:pPr>
    </w:p>
    <w:p w14:paraId="625FA62C" w14:textId="12C45A8F" w:rsidR="00267E25" w:rsidRDefault="00267E25" w:rsidP="00267E25">
      <w:pPr>
        <w:rPr>
          <w:lang w:val="en-AU"/>
        </w:rPr>
      </w:pPr>
    </w:p>
    <w:p w14:paraId="0A76C632" w14:textId="57D8E68B" w:rsidR="00267E25" w:rsidRDefault="00267E25" w:rsidP="00267E25">
      <w:pPr>
        <w:rPr>
          <w:lang w:val="en-AU"/>
        </w:rPr>
      </w:pPr>
    </w:p>
    <w:p w14:paraId="099E2856" w14:textId="77777777" w:rsidR="00267E25" w:rsidRDefault="00267E25" w:rsidP="00267E25">
      <w:pPr>
        <w:rPr>
          <w:lang w:val="en-AU"/>
        </w:rPr>
      </w:pPr>
    </w:p>
    <w:p w14:paraId="137E1940" w14:textId="77777777" w:rsidR="00267E25" w:rsidRDefault="00267E25" w:rsidP="00267E25">
      <w:pPr>
        <w:rPr>
          <w:lang w:val="en-AU"/>
        </w:rPr>
      </w:pPr>
    </w:p>
    <w:p w14:paraId="341E32F3" w14:textId="77777777" w:rsidR="008E5678" w:rsidRDefault="008E5678" w:rsidP="00267E25">
      <w:pPr>
        <w:rPr>
          <w:lang w:val="en-AU"/>
        </w:rPr>
      </w:pPr>
    </w:p>
    <w:p w14:paraId="059574CA" w14:textId="77777777" w:rsidR="008E5678" w:rsidRDefault="008E5678" w:rsidP="00267E25">
      <w:pPr>
        <w:rPr>
          <w:lang w:val="en-AU"/>
        </w:rPr>
      </w:pPr>
    </w:p>
    <w:p w14:paraId="51AE1B0F" w14:textId="77777777" w:rsidR="008E5678" w:rsidRDefault="008E5678" w:rsidP="00267E25">
      <w:pPr>
        <w:rPr>
          <w:lang w:val="en-AU"/>
        </w:rPr>
      </w:pPr>
    </w:p>
    <w:p w14:paraId="1F50F8B3" w14:textId="77777777" w:rsidR="008E5678" w:rsidRDefault="008E5678" w:rsidP="00267E25">
      <w:pPr>
        <w:rPr>
          <w:lang w:val="en-AU"/>
        </w:rPr>
      </w:pPr>
    </w:p>
    <w:p w14:paraId="0061B43D" w14:textId="77777777" w:rsidR="008E5678" w:rsidRDefault="008E5678" w:rsidP="00267E25">
      <w:pPr>
        <w:rPr>
          <w:lang w:val="en-AU"/>
        </w:rPr>
      </w:pPr>
    </w:p>
    <w:p w14:paraId="3F4C2708" w14:textId="77777777" w:rsidR="008E5678" w:rsidRDefault="008E5678" w:rsidP="00267E25">
      <w:pPr>
        <w:rPr>
          <w:lang w:val="en-AU"/>
        </w:rPr>
      </w:pPr>
    </w:p>
    <w:p w14:paraId="67823173" w14:textId="77777777" w:rsidR="008E5678" w:rsidRDefault="008E5678" w:rsidP="00267E25">
      <w:pPr>
        <w:rPr>
          <w:lang w:val="en-AU"/>
        </w:rPr>
      </w:pPr>
    </w:p>
    <w:p w14:paraId="08B00550" w14:textId="77777777" w:rsidR="008E5678" w:rsidRDefault="008E5678" w:rsidP="00267E25">
      <w:pPr>
        <w:rPr>
          <w:lang w:val="en-AU"/>
        </w:rPr>
      </w:pPr>
    </w:p>
    <w:p w14:paraId="63C87D31" w14:textId="77777777" w:rsidR="008E5678" w:rsidRDefault="008E5678" w:rsidP="00267E25">
      <w:pPr>
        <w:rPr>
          <w:lang w:val="en-AU"/>
        </w:rPr>
      </w:pPr>
    </w:p>
    <w:p w14:paraId="1D77A44F" w14:textId="77777777" w:rsidR="008E5678" w:rsidRDefault="008E5678" w:rsidP="00267E25">
      <w:pPr>
        <w:rPr>
          <w:lang w:val="en-AU"/>
        </w:rPr>
      </w:pPr>
    </w:p>
    <w:p w14:paraId="11E72692" w14:textId="77777777" w:rsidR="008E5678" w:rsidRDefault="008E5678" w:rsidP="00267E25">
      <w:pPr>
        <w:rPr>
          <w:lang w:val="en-AU"/>
        </w:rPr>
      </w:pPr>
    </w:p>
    <w:p w14:paraId="6BBF6788" w14:textId="77777777" w:rsidR="008E5678" w:rsidRDefault="008E5678" w:rsidP="00267E25">
      <w:pPr>
        <w:rPr>
          <w:lang w:val="en-AU"/>
        </w:rPr>
      </w:pPr>
    </w:p>
    <w:p w14:paraId="28F3CAF6" w14:textId="77777777" w:rsidR="008E5678" w:rsidRDefault="008E5678" w:rsidP="00267E25">
      <w:pPr>
        <w:rPr>
          <w:lang w:val="en-AU"/>
        </w:rPr>
      </w:pPr>
    </w:p>
    <w:p w14:paraId="2BBE1144" w14:textId="77777777" w:rsidR="008E5678" w:rsidRDefault="008E5678" w:rsidP="00267E25">
      <w:pPr>
        <w:rPr>
          <w:lang w:val="en-AU"/>
        </w:rPr>
      </w:pPr>
    </w:p>
    <w:p w14:paraId="35A925A3" w14:textId="77777777" w:rsidR="008E5678" w:rsidRDefault="008E5678" w:rsidP="00267E25">
      <w:pPr>
        <w:rPr>
          <w:lang w:val="en-AU"/>
        </w:rPr>
      </w:pPr>
    </w:p>
    <w:p w14:paraId="3515A014" w14:textId="77777777" w:rsidR="008E5678" w:rsidRDefault="008E5678" w:rsidP="00267E25">
      <w:pPr>
        <w:rPr>
          <w:lang w:val="en-AU"/>
        </w:rPr>
      </w:pPr>
    </w:p>
    <w:p w14:paraId="679B73F4" w14:textId="77777777" w:rsidR="00267E25" w:rsidRDefault="00267E25" w:rsidP="00267E25">
      <w:pPr>
        <w:rPr>
          <w:lang w:val="en-AU"/>
        </w:rPr>
      </w:pPr>
      <w:r>
        <w:rPr>
          <w:lang w:val="en-AU"/>
        </w:rPr>
        <w:t>Then, the user wants to edit their profile, for example, the user wants to set the gender:</w:t>
      </w:r>
    </w:p>
    <w:p w14:paraId="51BC5153" w14:textId="1EF4C02D" w:rsidR="00267E25" w:rsidRDefault="008E5678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6432" behindDoc="1" locked="0" layoutInCell="1" allowOverlap="1" wp14:anchorId="1FE54DA7" wp14:editId="0659ADE4">
            <wp:simplePos x="0" y="0"/>
            <wp:positionH relativeFrom="column">
              <wp:posOffset>1193800</wp:posOffset>
            </wp:positionH>
            <wp:positionV relativeFrom="paragraph">
              <wp:posOffset>55032</wp:posOffset>
            </wp:positionV>
            <wp:extent cx="3886835" cy="31555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9-29 at 8.50.0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505" cy="3158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8B664" w14:textId="534526F7" w:rsidR="00267E25" w:rsidRDefault="00267E25" w:rsidP="00267E25">
      <w:pPr>
        <w:rPr>
          <w:lang w:val="en-AU"/>
        </w:rPr>
      </w:pPr>
    </w:p>
    <w:p w14:paraId="57CA00FB" w14:textId="4D66C2BA" w:rsidR="00267E25" w:rsidRDefault="00267E25" w:rsidP="00267E25">
      <w:pPr>
        <w:rPr>
          <w:lang w:val="en-AU"/>
        </w:rPr>
      </w:pPr>
    </w:p>
    <w:p w14:paraId="7B94712D" w14:textId="59716B7F" w:rsidR="00267E25" w:rsidRDefault="00267E25" w:rsidP="00267E25">
      <w:pPr>
        <w:rPr>
          <w:lang w:val="en-AU"/>
        </w:rPr>
      </w:pPr>
    </w:p>
    <w:p w14:paraId="08C6BCF1" w14:textId="4E499579" w:rsidR="00267E25" w:rsidRDefault="00267E25" w:rsidP="00267E25">
      <w:pPr>
        <w:rPr>
          <w:lang w:val="en-AU"/>
        </w:rPr>
      </w:pPr>
    </w:p>
    <w:p w14:paraId="4B4B2B1D" w14:textId="71091D8F" w:rsidR="00267E25" w:rsidRDefault="00267E25" w:rsidP="00267E25">
      <w:pPr>
        <w:rPr>
          <w:lang w:val="en-AU"/>
        </w:rPr>
      </w:pPr>
    </w:p>
    <w:p w14:paraId="1DC1CEE7" w14:textId="20DDE0E4" w:rsidR="00267E25" w:rsidRDefault="00267E25" w:rsidP="00267E25">
      <w:pPr>
        <w:rPr>
          <w:lang w:val="en-AU"/>
        </w:rPr>
      </w:pPr>
    </w:p>
    <w:p w14:paraId="2F2B45D1" w14:textId="3A33A6C8" w:rsidR="00267E25" w:rsidRDefault="00267E25" w:rsidP="00267E25">
      <w:pPr>
        <w:rPr>
          <w:lang w:val="en-AU"/>
        </w:rPr>
      </w:pPr>
    </w:p>
    <w:p w14:paraId="2A222ADC" w14:textId="1A8B9635" w:rsidR="00267E25" w:rsidRDefault="00267E25" w:rsidP="00267E25">
      <w:pPr>
        <w:rPr>
          <w:lang w:val="en-AU"/>
        </w:rPr>
      </w:pPr>
    </w:p>
    <w:p w14:paraId="7BD2FBC8" w14:textId="6B5F2A52" w:rsidR="00267E25" w:rsidRDefault="00267E25" w:rsidP="00267E25">
      <w:pPr>
        <w:rPr>
          <w:lang w:val="en-AU"/>
        </w:rPr>
      </w:pPr>
    </w:p>
    <w:p w14:paraId="68121AE5" w14:textId="64A0C68B" w:rsidR="00267E25" w:rsidRDefault="00267E25" w:rsidP="00267E25">
      <w:pPr>
        <w:rPr>
          <w:lang w:val="en-AU"/>
        </w:rPr>
      </w:pPr>
    </w:p>
    <w:p w14:paraId="199EAB1F" w14:textId="5F291E13" w:rsidR="00267E25" w:rsidRDefault="00267E25" w:rsidP="00267E25">
      <w:pPr>
        <w:rPr>
          <w:lang w:val="en-AU"/>
        </w:rPr>
      </w:pPr>
    </w:p>
    <w:p w14:paraId="77177543" w14:textId="4F36D2E4" w:rsidR="00267E25" w:rsidRDefault="00267E25" w:rsidP="00267E25">
      <w:pPr>
        <w:rPr>
          <w:lang w:val="en-AU"/>
        </w:rPr>
      </w:pPr>
    </w:p>
    <w:p w14:paraId="59FA8399" w14:textId="2DB0F673" w:rsidR="00267E25" w:rsidRDefault="00267E25" w:rsidP="00267E25">
      <w:pPr>
        <w:rPr>
          <w:lang w:val="en-AU"/>
        </w:rPr>
      </w:pPr>
    </w:p>
    <w:p w14:paraId="7A9772F3" w14:textId="233EDB98" w:rsidR="00267E25" w:rsidRDefault="00267E25" w:rsidP="00267E25">
      <w:pPr>
        <w:rPr>
          <w:lang w:val="en-AU"/>
        </w:rPr>
      </w:pPr>
    </w:p>
    <w:p w14:paraId="1F21C379" w14:textId="77777777" w:rsidR="00267E25" w:rsidRDefault="00267E25" w:rsidP="00267E25">
      <w:pPr>
        <w:rPr>
          <w:lang w:val="en-AU"/>
        </w:rPr>
      </w:pPr>
    </w:p>
    <w:p w14:paraId="6D54C1B6" w14:textId="6A77F13C" w:rsidR="00267E25" w:rsidRDefault="00267E25" w:rsidP="00267E25">
      <w:pPr>
        <w:rPr>
          <w:lang w:val="en-AU"/>
        </w:rPr>
      </w:pPr>
    </w:p>
    <w:p w14:paraId="67984B44" w14:textId="702C7584" w:rsidR="00267E25" w:rsidRDefault="00267E25" w:rsidP="00267E25">
      <w:pPr>
        <w:rPr>
          <w:lang w:val="en-AU"/>
        </w:rPr>
      </w:pPr>
    </w:p>
    <w:p w14:paraId="588C5C20" w14:textId="6DD1F799" w:rsidR="00267E25" w:rsidRDefault="00267E25" w:rsidP="00267E25">
      <w:pPr>
        <w:rPr>
          <w:lang w:val="en-AU"/>
        </w:rPr>
      </w:pPr>
    </w:p>
    <w:p w14:paraId="1BB70B19" w14:textId="77777777" w:rsidR="00267E25" w:rsidRDefault="00267E25" w:rsidP="00267E25">
      <w:pPr>
        <w:rPr>
          <w:lang w:val="en-AU"/>
        </w:rPr>
      </w:pPr>
    </w:p>
    <w:p w14:paraId="367D195A" w14:textId="77777777" w:rsidR="00267E25" w:rsidRDefault="00267E25" w:rsidP="00267E25">
      <w:pPr>
        <w:rPr>
          <w:lang w:val="en-AU"/>
        </w:rPr>
      </w:pPr>
      <w:r>
        <w:rPr>
          <w:lang w:val="en-AU"/>
        </w:rPr>
        <w:lastRenderedPageBreak/>
        <w:t>Users can click the save change button to update their profile.</w:t>
      </w:r>
    </w:p>
    <w:p w14:paraId="78426610" w14:textId="77777777" w:rsidR="00267E25" w:rsidRDefault="00267E25" w:rsidP="00267E25">
      <w:pPr>
        <w:rPr>
          <w:lang w:val="en-AU"/>
        </w:rPr>
      </w:pPr>
    </w:p>
    <w:p w14:paraId="265261E2" w14:textId="77777777" w:rsidR="00267E25" w:rsidRDefault="00267E25" w:rsidP="00267E25">
      <w:pPr>
        <w:rPr>
          <w:lang w:val="en-AU"/>
        </w:rPr>
      </w:pPr>
    </w:p>
    <w:p w14:paraId="4181EE7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30A75E59" w14:textId="77777777" w:rsidR="00267E25" w:rsidRDefault="00267E25" w:rsidP="00267E25">
      <w:pPr>
        <w:pStyle w:val="af0"/>
        <w:numPr>
          <w:ilvl w:val="0"/>
          <w:numId w:val="30"/>
        </w:numPr>
        <w:spacing w:after="0" w:line="240" w:lineRule="auto"/>
      </w:pPr>
      <w:r>
        <w:t>Functionality to show the subscription of the user.</w:t>
      </w:r>
    </w:p>
    <w:p w14:paraId="1FDB3880" w14:textId="77777777" w:rsidR="00267E25" w:rsidRDefault="00267E25" w:rsidP="00267E25">
      <w:pPr>
        <w:pStyle w:val="af0"/>
        <w:numPr>
          <w:ilvl w:val="0"/>
          <w:numId w:val="30"/>
        </w:numPr>
        <w:spacing w:after="0" w:line="240" w:lineRule="auto"/>
      </w:pPr>
      <w:r>
        <w:t>Functionality to show the profile picture, and upload the file of profile picture.</w:t>
      </w:r>
    </w:p>
    <w:p w14:paraId="38135ADF" w14:textId="77777777" w:rsidR="00267E25" w:rsidRDefault="00267E25" w:rsidP="00267E25">
      <w:pPr>
        <w:rPr>
          <w:lang w:val="en-AU"/>
        </w:rPr>
      </w:pPr>
    </w:p>
    <w:p w14:paraId="5991E4B8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Outcome of Test:</w:t>
      </w:r>
    </w:p>
    <w:p w14:paraId="4D003A2A" w14:textId="77777777" w:rsidR="00267E25" w:rsidRDefault="00267E25" w:rsidP="00267E25">
      <w:pPr>
        <w:rPr>
          <w:lang w:val="en-AU"/>
        </w:rPr>
      </w:pPr>
    </w:p>
    <w:p w14:paraId="1CC43680" w14:textId="77777777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inline distT="0" distB="0" distL="0" distR="0" wp14:anchorId="5AC972A7" wp14:editId="7D405D29">
            <wp:extent cx="5727700" cy="43370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9-29 at 8.50.13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8CCA" w14:textId="77777777" w:rsidR="00267E25" w:rsidRDefault="00267E25" w:rsidP="00267E25">
      <w:pPr>
        <w:rPr>
          <w:lang w:val="en-AU"/>
        </w:rPr>
      </w:pPr>
    </w:p>
    <w:p w14:paraId="74586364" w14:textId="77777777" w:rsidR="002037C8" w:rsidRDefault="002037C8" w:rsidP="00267E25">
      <w:pPr>
        <w:rPr>
          <w:lang w:val="en-AU"/>
        </w:rPr>
      </w:pPr>
    </w:p>
    <w:p w14:paraId="6F04F560" w14:textId="77777777" w:rsidR="00267E25" w:rsidRDefault="00267E25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2942EEB3" wp14:editId="07CC05CC">
            <wp:simplePos x="0" y="0"/>
            <wp:positionH relativeFrom="column">
              <wp:posOffset>-629285</wp:posOffset>
            </wp:positionH>
            <wp:positionV relativeFrom="paragraph">
              <wp:posOffset>285115</wp:posOffset>
            </wp:positionV>
            <wp:extent cx="7063105" cy="68961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9-29 at 8.50.4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10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The database before editing the profile:</w:t>
      </w:r>
    </w:p>
    <w:p w14:paraId="2C465578" w14:textId="621035D2" w:rsidR="00267E25" w:rsidRDefault="002037C8" w:rsidP="00267E25">
      <w:pPr>
        <w:rPr>
          <w:lang w:val="en-AU"/>
        </w:rPr>
      </w:pPr>
      <w:r>
        <w:rPr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39072280" wp14:editId="7EDA0E24">
            <wp:simplePos x="0" y="0"/>
            <wp:positionH relativeFrom="column">
              <wp:posOffset>-523875</wp:posOffset>
            </wp:positionH>
            <wp:positionV relativeFrom="paragraph">
              <wp:posOffset>248920</wp:posOffset>
            </wp:positionV>
            <wp:extent cx="7176135" cy="6927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9-29 at 8.50.52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3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7E25">
        <w:rPr>
          <w:lang w:val="en-AU"/>
        </w:rPr>
        <w:t>The database after editing the profile:</w:t>
      </w:r>
    </w:p>
    <w:p w14:paraId="2FC9AA99" w14:textId="77777777" w:rsidR="002037C8" w:rsidRDefault="002037C8" w:rsidP="00267E25">
      <w:pPr>
        <w:rPr>
          <w:b/>
          <w:color w:val="FF0000"/>
          <w:lang w:val="en-AU"/>
        </w:rPr>
      </w:pPr>
    </w:p>
    <w:p w14:paraId="21499E29" w14:textId="136FE305" w:rsidR="00267E25" w:rsidRPr="0002428B" w:rsidRDefault="002037C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8</w:t>
      </w:r>
      <w:r w:rsidR="00267E25" w:rsidRPr="0002428B">
        <w:rPr>
          <w:b/>
          <w:color w:val="FF0000"/>
          <w:lang w:val="en-AU"/>
        </w:rPr>
        <w:t xml:space="preserve">: </w:t>
      </w:r>
    </w:p>
    <w:p w14:paraId="20453BE6" w14:textId="2C7D6D6B" w:rsidR="00267E25" w:rsidRDefault="00267E25" w:rsidP="00267E25">
      <w:pPr>
        <w:rPr>
          <w:color w:val="FF0000"/>
          <w:lang w:val="en-AU"/>
        </w:rPr>
      </w:pPr>
    </w:p>
    <w:p w14:paraId="1B17B874" w14:textId="00FD3E18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Added the functionality to show the subscriptions of the user, and the user can edit the subscriptions.</w:t>
      </w:r>
    </w:p>
    <w:p w14:paraId="780C0212" w14:textId="11E3D1E3" w:rsidR="00267E25" w:rsidRDefault="00267E25" w:rsidP="00267E25">
      <w:pPr>
        <w:rPr>
          <w:color w:val="000000" w:themeColor="text1"/>
          <w:lang w:val="en-AU"/>
        </w:rPr>
      </w:pPr>
    </w:p>
    <w:p w14:paraId="7FB854C3" w14:textId="4EC86339" w:rsidR="00267E25" w:rsidRDefault="00267E25" w:rsidP="00267E25">
      <w:pPr>
        <w:rPr>
          <w:b/>
          <w:color w:val="000000" w:themeColor="text1"/>
          <w:lang w:val="en-AU"/>
        </w:rPr>
      </w:pPr>
      <w:r w:rsidRPr="0002428B">
        <w:rPr>
          <w:b/>
          <w:color w:val="000000" w:themeColor="text1"/>
          <w:lang w:val="en-AU"/>
        </w:rPr>
        <w:t>Tested Performed</w:t>
      </w:r>
    </w:p>
    <w:p w14:paraId="5D98B027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open the interface of edit profile, and their information and subscriptions will be shown on the interface.</w:t>
      </w:r>
    </w:p>
    <w:p w14:paraId="45AAB6FD" w14:textId="14D5EBE8" w:rsidR="00267E25" w:rsidRDefault="00267E25" w:rsidP="00267E25">
      <w:pPr>
        <w:rPr>
          <w:color w:val="000000" w:themeColor="text1"/>
          <w:lang w:val="en-AU"/>
        </w:rPr>
      </w:pPr>
    </w:p>
    <w:p w14:paraId="413AD430" w14:textId="6DC7E9F0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69504" behindDoc="1" locked="0" layoutInCell="1" allowOverlap="1" wp14:anchorId="1DB7CB44" wp14:editId="350896A4">
            <wp:simplePos x="0" y="0"/>
            <wp:positionH relativeFrom="column">
              <wp:posOffset>855133</wp:posOffset>
            </wp:positionH>
            <wp:positionV relativeFrom="paragraph">
              <wp:posOffset>75988</wp:posOffset>
            </wp:positionV>
            <wp:extent cx="4684518" cy="3084407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0-08 at 5.05.31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76" cy="3087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EB0BD5" w14:textId="72B565F7" w:rsidR="00267E25" w:rsidRDefault="00267E25" w:rsidP="00267E25">
      <w:pPr>
        <w:rPr>
          <w:color w:val="000000" w:themeColor="text1"/>
          <w:lang w:val="en-AU"/>
        </w:rPr>
      </w:pPr>
    </w:p>
    <w:p w14:paraId="3C31AE6A" w14:textId="7A2C8CC1" w:rsidR="00267E25" w:rsidRDefault="00267E25" w:rsidP="00267E25">
      <w:pPr>
        <w:rPr>
          <w:color w:val="000000" w:themeColor="text1"/>
          <w:lang w:val="en-AU"/>
        </w:rPr>
      </w:pPr>
    </w:p>
    <w:p w14:paraId="58FCEFA6" w14:textId="45149985" w:rsidR="00267E25" w:rsidRDefault="00267E25" w:rsidP="00267E25">
      <w:pPr>
        <w:rPr>
          <w:color w:val="000000" w:themeColor="text1"/>
          <w:lang w:val="en-AU"/>
        </w:rPr>
      </w:pPr>
    </w:p>
    <w:p w14:paraId="7A8296A8" w14:textId="4C7616E6" w:rsidR="00267E25" w:rsidRDefault="00267E25" w:rsidP="00267E25">
      <w:pPr>
        <w:rPr>
          <w:color w:val="000000" w:themeColor="text1"/>
          <w:lang w:val="en-AU"/>
        </w:rPr>
      </w:pPr>
    </w:p>
    <w:p w14:paraId="7EDAA5AF" w14:textId="77777777" w:rsidR="00267E25" w:rsidRDefault="00267E25" w:rsidP="00267E25">
      <w:pPr>
        <w:rPr>
          <w:color w:val="000000" w:themeColor="text1"/>
          <w:lang w:val="en-AU"/>
        </w:rPr>
      </w:pPr>
    </w:p>
    <w:p w14:paraId="2513381E" w14:textId="77777777" w:rsidR="00267E25" w:rsidRDefault="00267E25" w:rsidP="00267E25">
      <w:pPr>
        <w:rPr>
          <w:color w:val="000000" w:themeColor="text1"/>
          <w:lang w:val="en-AU"/>
        </w:rPr>
      </w:pPr>
    </w:p>
    <w:p w14:paraId="6D5C8F04" w14:textId="77777777" w:rsidR="00267E25" w:rsidRDefault="00267E25" w:rsidP="00267E25">
      <w:pPr>
        <w:rPr>
          <w:color w:val="000000" w:themeColor="text1"/>
          <w:lang w:val="en-AU"/>
        </w:rPr>
      </w:pPr>
    </w:p>
    <w:p w14:paraId="12E78E88" w14:textId="77777777" w:rsidR="00267E25" w:rsidRDefault="00267E25" w:rsidP="00267E25">
      <w:pPr>
        <w:rPr>
          <w:color w:val="000000" w:themeColor="text1"/>
          <w:lang w:val="en-AU"/>
        </w:rPr>
      </w:pPr>
    </w:p>
    <w:p w14:paraId="5853B778" w14:textId="77777777" w:rsidR="00267E25" w:rsidRDefault="00267E25" w:rsidP="00267E25">
      <w:pPr>
        <w:rPr>
          <w:color w:val="000000" w:themeColor="text1"/>
          <w:lang w:val="en-AU"/>
        </w:rPr>
      </w:pPr>
    </w:p>
    <w:p w14:paraId="1EB25C0D" w14:textId="77777777" w:rsidR="00267E25" w:rsidRDefault="00267E25" w:rsidP="00267E25">
      <w:pPr>
        <w:rPr>
          <w:color w:val="000000" w:themeColor="text1"/>
          <w:lang w:val="en-AU"/>
        </w:rPr>
      </w:pPr>
    </w:p>
    <w:p w14:paraId="3B820FF3" w14:textId="77777777" w:rsidR="00267E25" w:rsidRDefault="00267E25" w:rsidP="00267E25">
      <w:pPr>
        <w:rPr>
          <w:color w:val="000000" w:themeColor="text1"/>
          <w:lang w:val="en-AU"/>
        </w:rPr>
      </w:pPr>
    </w:p>
    <w:p w14:paraId="07AAC415" w14:textId="77777777" w:rsidR="00267E25" w:rsidRDefault="00267E25" w:rsidP="00267E25">
      <w:pPr>
        <w:rPr>
          <w:color w:val="000000" w:themeColor="text1"/>
          <w:lang w:val="en-AU"/>
        </w:rPr>
      </w:pPr>
    </w:p>
    <w:p w14:paraId="3D311533" w14:textId="77777777" w:rsidR="00267E25" w:rsidRDefault="00267E25" w:rsidP="00267E25">
      <w:pPr>
        <w:rPr>
          <w:color w:val="000000" w:themeColor="text1"/>
          <w:lang w:val="en-AU"/>
        </w:rPr>
      </w:pPr>
    </w:p>
    <w:p w14:paraId="1F070884" w14:textId="77777777" w:rsidR="00267E25" w:rsidRDefault="00267E25" w:rsidP="00267E25">
      <w:pPr>
        <w:rPr>
          <w:color w:val="000000" w:themeColor="text1"/>
          <w:lang w:val="en-AU"/>
        </w:rPr>
      </w:pPr>
    </w:p>
    <w:p w14:paraId="6BDE7243" w14:textId="77777777" w:rsidR="00267E25" w:rsidRDefault="00267E25" w:rsidP="00267E25">
      <w:pPr>
        <w:rPr>
          <w:color w:val="000000" w:themeColor="text1"/>
          <w:lang w:val="en-AU"/>
        </w:rPr>
      </w:pPr>
    </w:p>
    <w:p w14:paraId="4FD26B07" w14:textId="77777777" w:rsidR="00267E25" w:rsidRDefault="00267E25" w:rsidP="00267E25">
      <w:pPr>
        <w:rPr>
          <w:color w:val="000000" w:themeColor="text1"/>
          <w:lang w:val="en-AU"/>
        </w:rPr>
      </w:pPr>
    </w:p>
    <w:p w14:paraId="5660BA97" w14:textId="77777777" w:rsidR="00267E25" w:rsidRDefault="00267E25" w:rsidP="00267E25">
      <w:pPr>
        <w:rPr>
          <w:color w:val="000000" w:themeColor="text1"/>
          <w:lang w:val="en-AU"/>
        </w:rPr>
      </w:pPr>
    </w:p>
    <w:p w14:paraId="57E324E5" w14:textId="77777777" w:rsidR="00267E25" w:rsidRDefault="00267E25" w:rsidP="00267E25">
      <w:pPr>
        <w:rPr>
          <w:color w:val="000000" w:themeColor="text1"/>
          <w:lang w:val="en-AU"/>
        </w:rPr>
      </w:pPr>
    </w:p>
    <w:p w14:paraId="21E26973" w14:textId="77777777" w:rsidR="002037C8" w:rsidRDefault="002037C8" w:rsidP="00267E25">
      <w:pPr>
        <w:rPr>
          <w:color w:val="000000" w:themeColor="text1"/>
          <w:lang w:val="en-AU"/>
        </w:rPr>
      </w:pPr>
    </w:p>
    <w:p w14:paraId="05F42D35" w14:textId="77777777" w:rsidR="002037C8" w:rsidRDefault="002037C8" w:rsidP="00267E25">
      <w:pPr>
        <w:rPr>
          <w:color w:val="000000" w:themeColor="text1"/>
          <w:lang w:val="en-AU"/>
        </w:rPr>
      </w:pPr>
    </w:p>
    <w:p w14:paraId="2279002B" w14:textId="77777777" w:rsidR="002037C8" w:rsidRDefault="002037C8" w:rsidP="00267E25">
      <w:pPr>
        <w:rPr>
          <w:color w:val="000000" w:themeColor="text1"/>
          <w:lang w:val="en-AU"/>
        </w:rPr>
      </w:pPr>
    </w:p>
    <w:p w14:paraId="400B5090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User can change the information and delete the subscriptions.</w:t>
      </w:r>
    </w:p>
    <w:p w14:paraId="0D1E8952" w14:textId="05967828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0528" behindDoc="1" locked="0" layoutInCell="1" allowOverlap="1" wp14:anchorId="54D9DCD4" wp14:editId="05B73BCE">
            <wp:simplePos x="0" y="0"/>
            <wp:positionH relativeFrom="column">
              <wp:posOffset>855133</wp:posOffset>
            </wp:positionH>
            <wp:positionV relativeFrom="paragraph">
              <wp:posOffset>97367</wp:posOffset>
            </wp:positionV>
            <wp:extent cx="3882602" cy="2545645"/>
            <wp:effectExtent l="0" t="0" r="381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0-08 at 5.06.12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79" cy="255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6BC91" w14:textId="376A56F3" w:rsidR="00267E25" w:rsidRDefault="00267E25" w:rsidP="00267E25">
      <w:pPr>
        <w:rPr>
          <w:color w:val="000000" w:themeColor="text1"/>
          <w:lang w:val="en-AU"/>
        </w:rPr>
      </w:pPr>
    </w:p>
    <w:p w14:paraId="36FD0634" w14:textId="21A36CE6" w:rsidR="00267E25" w:rsidRDefault="00267E25" w:rsidP="00267E25">
      <w:pPr>
        <w:rPr>
          <w:color w:val="000000" w:themeColor="text1"/>
          <w:lang w:val="en-AU"/>
        </w:rPr>
      </w:pPr>
    </w:p>
    <w:p w14:paraId="23E3D893" w14:textId="4FC048B4" w:rsidR="00267E25" w:rsidRDefault="00267E25" w:rsidP="00267E25">
      <w:pPr>
        <w:rPr>
          <w:color w:val="000000" w:themeColor="text1"/>
          <w:lang w:val="en-AU"/>
        </w:rPr>
      </w:pPr>
    </w:p>
    <w:p w14:paraId="76F85784" w14:textId="1E67A49D" w:rsidR="00267E25" w:rsidRDefault="00267E25" w:rsidP="00267E25">
      <w:pPr>
        <w:rPr>
          <w:color w:val="000000" w:themeColor="text1"/>
          <w:lang w:val="en-AU"/>
        </w:rPr>
      </w:pPr>
    </w:p>
    <w:p w14:paraId="3042542C" w14:textId="5B50DB32" w:rsidR="00267E25" w:rsidRDefault="00267E25" w:rsidP="00267E25">
      <w:pPr>
        <w:rPr>
          <w:color w:val="000000" w:themeColor="text1"/>
          <w:lang w:val="en-AU"/>
        </w:rPr>
      </w:pPr>
    </w:p>
    <w:p w14:paraId="7BA3E124" w14:textId="67F10E8A" w:rsidR="00267E25" w:rsidRDefault="00267E25" w:rsidP="00267E25">
      <w:pPr>
        <w:rPr>
          <w:color w:val="000000" w:themeColor="text1"/>
          <w:lang w:val="en-AU"/>
        </w:rPr>
      </w:pPr>
    </w:p>
    <w:p w14:paraId="59011504" w14:textId="58165054" w:rsidR="00267E25" w:rsidRDefault="00267E25" w:rsidP="00267E25">
      <w:pPr>
        <w:rPr>
          <w:color w:val="000000" w:themeColor="text1"/>
          <w:lang w:val="en-AU"/>
        </w:rPr>
      </w:pPr>
    </w:p>
    <w:p w14:paraId="19902CDF" w14:textId="77777777" w:rsidR="00267E25" w:rsidRDefault="00267E25" w:rsidP="00267E25">
      <w:pPr>
        <w:rPr>
          <w:color w:val="000000" w:themeColor="text1"/>
          <w:lang w:val="en-AU"/>
        </w:rPr>
      </w:pPr>
    </w:p>
    <w:p w14:paraId="4B162880" w14:textId="77777777" w:rsidR="00267E25" w:rsidRDefault="00267E25" w:rsidP="00267E25">
      <w:pPr>
        <w:rPr>
          <w:color w:val="000000" w:themeColor="text1"/>
          <w:lang w:val="en-AU"/>
        </w:rPr>
      </w:pPr>
    </w:p>
    <w:p w14:paraId="2C1C86E6" w14:textId="1AFC45B0" w:rsidR="00267E25" w:rsidRDefault="00267E25" w:rsidP="00267E25">
      <w:pPr>
        <w:rPr>
          <w:color w:val="000000" w:themeColor="text1"/>
          <w:lang w:val="en-AU"/>
        </w:rPr>
      </w:pPr>
    </w:p>
    <w:p w14:paraId="5D6FFB92" w14:textId="77777777" w:rsidR="00267E25" w:rsidRDefault="00267E25" w:rsidP="00267E25">
      <w:pPr>
        <w:rPr>
          <w:color w:val="000000" w:themeColor="text1"/>
          <w:lang w:val="en-AU"/>
        </w:rPr>
      </w:pPr>
    </w:p>
    <w:p w14:paraId="2C12FDF6" w14:textId="49FEEE80" w:rsidR="00267E25" w:rsidRDefault="00267E25" w:rsidP="00267E25">
      <w:pPr>
        <w:rPr>
          <w:color w:val="000000" w:themeColor="text1"/>
          <w:lang w:val="en-AU"/>
        </w:rPr>
      </w:pPr>
    </w:p>
    <w:p w14:paraId="6FA58BC0" w14:textId="77777777" w:rsidR="00267E25" w:rsidRDefault="00267E25" w:rsidP="00267E25">
      <w:pPr>
        <w:rPr>
          <w:color w:val="000000" w:themeColor="text1"/>
          <w:lang w:val="en-AU"/>
        </w:rPr>
      </w:pPr>
    </w:p>
    <w:p w14:paraId="3CEF263B" w14:textId="7324DB20" w:rsidR="00267E25" w:rsidRDefault="00267E25" w:rsidP="00267E25">
      <w:pPr>
        <w:rPr>
          <w:color w:val="000000" w:themeColor="text1"/>
          <w:lang w:val="en-AU"/>
        </w:rPr>
      </w:pPr>
    </w:p>
    <w:p w14:paraId="3D9A8B69" w14:textId="77777777" w:rsidR="00267E25" w:rsidRDefault="00267E25" w:rsidP="00267E25">
      <w:pPr>
        <w:rPr>
          <w:color w:val="000000" w:themeColor="text1"/>
          <w:lang w:val="en-AU"/>
        </w:rPr>
      </w:pPr>
    </w:p>
    <w:p w14:paraId="6CE31D26" w14:textId="77777777" w:rsidR="00267E25" w:rsidRDefault="00267E25" w:rsidP="00267E25">
      <w:pPr>
        <w:rPr>
          <w:color w:val="000000" w:themeColor="text1"/>
          <w:lang w:val="en-AU"/>
        </w:rPr>
      </w:pPr>
    </w:p>
    <w:p w14:paraId="5FE22B1F" w14:textId="77777777" w:rsidR="00267E25" w:rsidRDefault="00267E25" w:rsidP="00267E25">
      <w:pPr>
        <w:rPr>
          <w:color w:val="000000" w:themeColor="text1"/>
          <w:lang w:val="en-AU"/>
        </w:rPr>
      </w:pPr>
    </w:p>
    <w:p w14:paraId="029D28E5" w14:textId="375DE8AF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Message displayed once save change button clicked:</w:t>
      </w:r>
    </w:p>
    <w:p w14:paraId="5E9752E6" w14:textId="14633BC3" w:rsidR="002037C8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1552" behindDoc="1" locked="0" layoutInCell="1" allowOverlap="1" wp14:anchorId="35AF7574" wp14:editId="01FE25BE">
            <wp:simplePos x="0" y="0"/>
            <wp:positionH relativeFrom="column">
              <wp:posOffset>736599</wp:posOffset>
            </wp:positionH>
            <wp:positionV relativeFrom="paragraph">
              <wp:posOffset>46566</wp:posOffset>
            </wp:positionV>
            <wp:extent cx="4001135" cy="2632233"/>
            <wp:effectExtent l="0" t="0" r="1206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0-08 at 5.06.30 P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681" cy="2637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68A7E" w14:textId="0B99551F" w:rsidR="00267E25" w:rsidRDefault="00267E25" w:rsidP="00267E25">
      <w:pPr>
        <w:rPr>
          <w:color w:val="000000" w:themeColor="text1"/>
          <w:lang w:val="en-AU"/>
        </w:rPr>
      </w:pPr>
    </w:p>
    <w:p w14:paraId="616BF18B" w14:textId="650612E5" w:rsidR="00267E25" w:rsidRDefault="00267E25" w:rsidP="00267E25">
      <w:pPr>
        <w:rPr>
          <w:color w:val="000000" w:themeColor="text1"/>
          <w:lang w:val="en-AU"/>
        </w:rPr>
      </w:pPr>
    </w:p>
    <w:p w14:paraId="051E5650" w14:textId="41F54E36" w:rsidR="00267E25" w:rsidRDefault="00267E25" w:rsidP="00267E25">
      <w:pPr>
        <w:rPr>
          <w:color w:val="000000" w:themeColor="text1"/>
          <w:lang w:val="en-AU"/>
        </w:rPr>
      </w:pPr>
    </w:p>
    <w:p w14:paraId="77E1F55B" w14:textId="258BC343" w:rsidR="00267E25" w:rsidRDefault="00267E25" w:rsidP="00267E25">
      <w:pPr>
        <w:rPr>
          <w:color w:val="000000" w:themeColor="text1"/>
          <w:lang w:val="en-AU"/>
        </w:rPr>
      </w:pPr>
    </w:p>
    <w:p w14:paraId="328E8A0A" w14:textId="3B0DD0F1" w:rsidR="00267E25" w:rsidRDefault="00267E25" w:rsidP="00267E25">
      <w:pPr>
        <w:rPr>
          <w:color w:val="000000" w:themeColor="text1"/>
          <w:lang w:val="en-AU"/>
        </w:rPr>
      </w:pPr>
    </w:p>
    <w:p w14:paraId="21525D5A" w14:textId="7BD9AC36" w:rsidR="00267E25" w:rsidRDefault="00267E25" w:rsidP="00267E25">
      <w:pPr>
        <w:rPr>
          <w:color w:val="000000" w:themeColor="text1"/>
          <w:lang w:val="en-AU"/>
        </w:rPr>
      </w:pPr>
    </w:p>
    <w:p w14:paraId="6FD4169E" w14:textId="1CAACE4D" w:rsidR="00267E25" w:rsidRDefault="00267E25" w:rsidP="00267E25">
      <w:pPr>
        <w:rPr>
          <w:color w:val="000000" w:themeColor="text1"/>
          <w:lang w:val="en-AU"/>
        </w:rPr>
      </w:pPr>
    </w:p>
    <w:p w14:paraId="36748BD5" w14:textId="10642C29" w:rsidR="00267E25" w:rsidRDefault="00267E25" w:rsidP="00267E25">
      <w:pPr>
        <w:rPr>
          <w:color w:val="000000" w:themeColor="text1"/>
          <w:lang w:val="en-AU"/>
        </w:rPr>
      </w:pPr>
    </w:p>
    <w:p w14:paraId="30253B87" w14:textId="77777777" w:rsidR="00267E25" w:rsidRDefault="00267E25" w:rsidP="00267E25">
      <w:pPr>
        <w:rPr>
          <w:color w:val="000000" w:themeColor="text1"/>
          <w:lang w:val="en-AU"/>
        </w:rPr>
      </w:pPr>
    </w:p>
    <w:p w14:paraId="1F697905" w14:textId="77777777" w:rsidR="00267E25" w:rsidRDefault="00267E25" w:rsidP="00267E25">
      <w:pPr>
        <w:rPr>
          <w:color w:val="000000" w:themeColor="text1"/>
          <w:lang w:val="en-AU"/>
        </w:rPr>
      </w:pPr>
    </w:p>
    <w:p w14:paraId="2C547987" w14:textId="77777777" w:rsidR="00267E25" w:rsidRDefault="00267E25" w:rsidP="00267E25">
      <w:pPr>
        <w:rPr>
          <w:color w:val="000000" w:themeColor="text1"/>
          <w:lang w:val="en-AU"/>
        </w:rPr>
      </w:pPr>
    </w:p>
    <w:p w14:paraId="3FC6F92C" w14:textId="77777777" w:rsidR="00267E25" w:rsidRDefault="00267E25" w:rsidP="00267E25">
      <w:pPr>
        <w:rPr>
          <w:color w:val="000000" w:themeColor="text1"/>
          <w:lang w:val="en-AU"/>
        </w:rPr>
      </w:pPr>
    </w:p>
    <w:p w14:paraId="4F51F19D" w14:textId="77777777" w:rsidR="00267E25" w:rsidRDefault="00267E25" w:rsidP="00267E25">
      <w:pPr>
        <w:rPr>
          <w:color w:val="000000" w:themeColor="text1"/>
          <w:lang w:val="en-AU"/>
        </w:rPr>
      </w:pPr>
    </w:p>
    <w:p w14:paraId="15AEEBB4" w14:textId="77777777" w:rsidR="00267E25" w:rsidRDefault="00267E25" w:rsidP="00267E25">
      <w:pPr>
        <w:rPr>
          <w:color w:val="000000" w:themeColor="text1"/>
          <w:lang w:val="en-AU"/>
        </w:rPr>
      </w:pPr>
    </w:p>
    <w:p w14:paraId="72951FCB" w14:textId="77777777" w:rsidR="00267E25" w:rsidRDefault="00267E25" w:rsidP="00267E25">
      <w:pPr>
        <w:rPr>
          <w:color w:val="000000" w:themeColor="text1"/>
          <w:lang w:val="en-AU"/>
        </w:rPr>
      </w:pPr>
    </w:p>
    <w:p w14:paraId="5DF1B2EB" w14:textId="77777777" w:rsidR="00267E25" w:rsidRDefault="00267E25" w:rsidP="00267E25">
      <w:pPr>
        <w:rPr>
          <w:color w:val="000000" w:themeColor="text1"/>
          <w:lang w:val="en-AU"/>
        </w:rPr>
      </w:pPr>
    </w:p>
    <w:p w14:paraId="629A2629" w14:textId="77777777" w:rsidR="002037C8" w:rsidRDefault="002037C8" w:rsidP="00267E25">
      <w:pPr>
        <w:rPr>
          <w:color w:val="000000" w:themeColor="text1"/>
          <w:lang w:val="en-AU"/>
        </w:rPr>
      </w:pPr>
    </w:p>
    <w:p w14:paraId="6BEB3A02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2576" behindDoc="1" locked="0" layoutInCell="1" allowOverlap="1" wp14:anchorId="6C67429D" wp14:editId="50736B82">
            <wp:simplePos x="0" y="0"/>
            <wp:positionH relativeFrom="column">
              <wp:posOffset>0</wp:posOffset>
            </wp:positionH>
            <wp:positionV relativeFrom="paragraph">
              <wp:posOffset>189491</wp:posOffset>
            </wp:positionV>
            <wp:extent cx="1765935" cy="1047382"/>
            <wp:effectExtent l="0" t="0" r="1206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0-08 at 7.07.2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345" cy="105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lang w:val="en-AU"/>
        </w:rPr>
        <w:t>Data changed in the Database successfully.</w:t>
      </w:r>
    </w:p>
    <w:p w14:paraId="3A1D562A" w14:textId="77777777" w:rsidR="00267E25" w:rsidRDefault="00267E25" w:rsidP="00267E25">
      <w:pPr>
        <w:rPr>
          <w:color w:val="000000" w:themeColor="text1"/>
          <w:lang w:val="en-AU"/>
        </w:rPr>
      </w:pPr>
    </w:p>
    <w:p w14:paraId="127F516B" w14:textId="77777777" w:rsidR="00267E25" w:rsidRDefault="00267E25" w:rsidP="00267E25">
      <w:pPr>
        <w:rPr>
          <w:color w:val="000000" w:themeColor="text1"/>
          <w:lang w:val="en-AU"/>
        </w:rPr>
      </w:pPr>
    </w:p>
    <w:p w14:paraId="39632647" w14:textId="77777777" w:rsidR="00267E25" w:rsidRDefault="00267E25" w:rsidP="00267E25">
      <w:pPr>
        <w:rPr>
          <w:color w:val="000000" w:themeColor="text1"/>
          <w:lang w:val="en-AU"/>
        </w:rPr>
      </w:pPr>
    </w:p>
    <w:p w14:paraId="2BC0324F" w14:textId="77777777" w:rsidR="00267E25" w:rsidRDefault="00267E25" w:rsidP="00267E25">
      <w:pPr>
        <w:rPr>
          <w:color w:val="000000" w:themeColor="text1"/>
          <w:lang w:val="en-AU"/>
        </w:rPr>
      </w:pPr>
    </w:p>
    <w:p w14:paraId="0756C33D" w14:textId="72CC986D" w:rsidR="00267E25" w:rsidRDefault="00267E25" w:rsidP="00267E25">
      <w:pPr>
        <w:rPr>
          <w:color w:val="000000" w:themeColor="text1"/>
          <w:lang w:val="en-AU"/>
        </w:rPr>
      </w:pPr>
    </w:p>
    <w:p w14:paraId="268CBA07" w14:textId="344F5831" w:rsidR="00267E25" w:rsidRDefault="00267E25" w:rsidP="00267E25">
      <w:pPr>
        <w:rPr>
          <w:color w:val="000000" w:themeColor="text1"/>
          <w:lang w:val="en-AU"/>
        </w:rPr>
      </w:pPr>
    </w:p>
    <w:p w14:paraId="7FC9613A" w14:textId="69E4FE5E" w:rsidR="00267E25" w:rsidRDefault="00267E25" w:rsidP="00267E25">
      <w:pPr>
        <w:rPr>
          <w:color w:val="000000" w:themeColor="text1"/>
          <w:lang w:val="en-AU"/>
        </w:rPr>
      </w:pPr>
    </w:p>
    <w:p w14:paraId="6BA3E13C" w14:textId="10FF58D5" w:rsidR="00267E25" w:rsidRDefault="002037C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3600" behindDoc="1" locked="0" layoutInCell="1" allowOverlap="1" wp14:anchorId="76F03869" wp14:editId="39A4E2DE">
            <wp:simplePos x="0" y="0"/>
            <wp:positionH relativeFrom="column">
              <wp:posOffset>-401946</wp:posOffset>
            </wp:positionH>
            <wp:positionV relativeFrom="paragraph">
              <wp:posOffset>123691</wp:posOffset>
            </wp:positionV>
            <wp:extent cx="6652913" cy="506713"/>
            <wp:effectExtent l="0" t="0" r="1905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10-08 at 7.07.58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913" cy="506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49BAF" w14:textId="77777777" w:rsidR="00267E25" w:rsidRDefault="00267E25" w:rsidP="00267E25">
      <w:pPr>
        <w:rPr>
          <w:color w:val="000000" w:themeColor="text1"/>
          <w:lang w:val="en-AU"/>
        </w:rPr>
      </w:pPr>
    </w:p>
    <w:p w14:paraId="58F55625" w14:textId="77777777" w:rsidR="002037C8" w:rsidRDefault="002037C8" w:rsidP="00267E25">
      <w:pPr>
        <w:rPr>
          <w:b/>
          <w:lang w:val="en-AU"/>
        </w:rPr>
      </w:pPr>
    </w:p>
    <w:p w14:paraId="56F6AC32" w14:textId="77777777" w:rsidR="002037C8" w:rsidRDefault="002037C8" w:rsidP="00267E25">
      <w:pPr>
        <w:rPr>
          <w:b/>
          <w:lang w:val="en-AU"/>
        </w:rPr>
      </w:pPr>
    </w:p>
    <w:p w14:paraId="3E4880A8" w14:textId="77777777" w:rsidR="002037C8" w:rsidRDefault="002037C8" w:rsidP="00267E25">
      <w:pPr>
        <w:rPr>
          <w:b/>
          <w:lang w:val="en-AU"/>
        </w:rPr>
      </w:pPr>
    </w:p>
    <w:p w14:paraId="7E7C890A" w14:textId="77777777" w:rsidR="002037C8" w:rsidRDefault="002037C8" w:rsidP="00267E25">
      <w:pPr>
        <w:rPr>
          <w:b/>
          <w:lang w:val="en-AU"/>
        </w:rPr>
      </w:pPr>
    </w:p>
    <w:p w14:paraId="10D536C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lastRenderedPageBreak/>
        <w:t>Still To Be Completed:</w:t>
      </w:r>
    </w:p>
    <w:p w14:paraId="5EA45972" w14:textId="77777777" w:rsidR="00267E25" w:rsidRPr="0021641A" w:rsidRDefault="00267E25" w:rsidP="00267E25">
      <w:pPr>
        <w:pStyle w:val="af0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 w:rsidRPr="00815A7D">
        <w:t>Functionality to show the profile picture, and upload the file of profile picture.</w:t>
      </w:r>
    </w:p>
    <w:p w14:paraId="620857BC" w14:textId="77777777" w:rsidR="00267E25" w:rsidRPr="00815A7D" w:rsidRDefault="00267E25" w:rsidP="00267E25">
      <w:pPr>
        <w:pStyle w:val="af0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>
        <w:t>Functionality to allow the admin edit the role, reputation and status.</w:t>
      </w:r>
    </w:p>
    <w:p w14:paraId="242A7B35" w14:textId="77777777" w:rsidR="00D42379" w:rsidRDefault="00D42379" w:rsidP="00D42379">
      <w:pPr>
        <w:rPr>
          <w:b/>
          <w:color w:val="FF0000"/>
        </w:rPr>
      </w:pPr>
    </w:p>
    <w:p w14:paraId="7657E35B" w14:textId="77777777" w:rsidR="008E5678" w:rsidRDefault="008E5678" w:rsidP="00D42379">
      <w:pPr>
        <w:rPr>
          <w:b/>
          <w:color w:val="FF0000"/>
        </w:rPr>
      </w:pPr>
    </w:p>
    <w:p w14:paraId="675F7DD5" w14:textId="090D3FE7" w:rsidR="00D42379" w:rsidRDefault="00D42379" w:rsidP="00D42379">
      <w:pPr>
        <w:rPr>
          <w:b/>
          <w:color w:val="FF0000"/>
        </w:rPr>
      </w:pPr>
      <w:r>
        <w:rPr>
          <w:b/>
          <w:color w:val="FF0000"/>
        </w:rPr>
        <w:t>Iteration 9</w:t>
      </w:r>
      <w:r w:rsidRPr="00D42379">
        <w:rPr>
          <w:b/>
          <w:color w:val="FF0000"/>
        </w:rPr>
        <w:t>:</w:t>
      </w:r>
    </w:p>
    <w:p w14:paraId="5C5936CA" w14:textId="517600E6" w:rsidR="00D42379" w:rsidRDefault="00D42379" w:rsidP="00D42379">
      <w:r>
        <w:t>Added f</w:t>
      </w:r>
      <w:r w:rsidRPr="00815A7D">
        <w:t>unctionality to show the profile picture, and upl</w:t>
      </w:r>
      <w:r>
        <w:t>oad the file of profile picture and functionality to allow the admin edit the role, reputation and status.</w:t>
      </w:r>
    </w:p>
    <w:p w14:paraId="5D0C7D14" w14:textId="653501B4" w:rsidR="00D42379" w:rsidRDefault="00D42379" w:rsidP="00D42379"/>
    <w:p w14:paraId="572234D2" w14:textId="14FACD58" w:rsidR="00D42379" w:rsidRDefault="00D42379" w:rsidP="00D42379">
      <w:pPr>
        <w:rPr>
          <w:b/>
          <w:color w:val="000000" w:themeColor="text1"/>
          <w:lang w:val="en-AU"/>
        </w:rPr>
      </w:pPr>
      <w:r w:rsidRPr="0002428B">
        <w:rPr>
          <w:b/>
          <w:color w:val="000000" w:themeColor="text1"/>
          <w:lang w:val="en-AU"/>
        </w:rPr>
        <w:t>Tested Performed</w:t>
      </w:r>
    </w:p>
    <w:p w14:paraId="56513DC5" w14:textId="5B439A41" w:rsidR="00D42379" w:rsidRDefault="008E5678" w:rsidP="00D42379">
      <w:pPr>
        <w:rPr>
          <w:color w:val="000000" w:themeColor="text1"/>
          <w:lang w:val="en-AU"/>
        </w:rPr>
      </w:pPr>
      <w:r>
        <w:rPr>
          <w:b/>
          <w:noProof/>
          <w:color w:val="FF0000"/>
          <w:lang w:eastAsia="zh-CN"/>
        </w:rPr>
        <w:drawing>
          <wp:anchor distT="0" distB="0" distL="114300" distR="114300" simplePos="0" relativeHeight="251678720" behindDoc="0" locked="0" layoutInCell="1" allowOverlap="1" wp14:anchorId="0B770019" wp14:editId="22F11299">
            <wp:simplePos x="0" y="0"/>
            <wp:positionH relativeFrom="column">
              <wp:posOffset>849630</wp:posOffset>
            </wp:positionH>
            <wp:positionV relativeFrom="paragraph">
              <wp:posOffset>269875</wp:posOffset>
            </wp:positionV>
            <wp:extent cx="3383915" cy="2855595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0-25 at 11.08.14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2379">
        <w:rPr>
          <w:color w:val="000000" w:themeColor="text1"/>
          <w:lang w:val="en-AU"/>
        </w:rPr>
        <w:t xml:space="preserve">User open the interface of edit profile, and their information, profile picture and subscriptions will be shown on the interface. </w:t>
      </w:r>
    </w:p>
    <w:p w14:paraId="43275630" w14:textId="16051000" w:rsidR="00D42379" w:rsidRDefault="00D42379" w:rsidP="00D42379">
      <w:pPr>
        <w:rPr>
          <w:b/>
          <w:color w:val="FF0000"/>
        </w:rPr>
      </w:pPr>
    </w:p>
    <w:p w14:paraId="6597D439" w14:textId="48A50E08" w:rsidR="00D42379" w:rsidRPr="00D42379" w:rsidRDefault="00D42379" w:rsidP="00D42379">
      <w:pPr>
        <w:rPr>
          <w:b/>
          <w:color w:val="FF0000"/>
        </w:rPr>
      </w:pPr>
    </w:p>
    <w:p w14:paraId="751AA1A8" w14:textId="7094084E" w:rsidR="00267E25" w:rsidRDefault="00267E25" w:rsidP="00267E25">
      <w:pPr>
        <w:rPr>
          <w:color w:val="000000" w:themeColor="text1"/>
          <w:lang w:val="en-AU"/>
        </w:rPr>
      </w:pPr>
    </w:p>
    <w:p w14:paraId="14F319BF" w14:textId="1D2FB285" w:rsidR="00D42379" w:rsidRDefault="00D42379" w:rsidP="00267E25">
      <w:pPr>
        <w:rPr>
          <w:b/>
          <w:color w:val="000000" w:themeColor="text1"/>
          <w:lang w:val="en-AU"/>
        </w:rPr>
      </w:pPr>
    </w:p>
    <w:p w14:paraId="4D2F7E31" w14:textId="39EF0991" w:rsidR="00D42379" w:rsidRDefault="00D42379" w:rsidP="00267E25">
      <w:pPr>
        <w:rPr>
          <w:b/>
          <w:color w:val="000000" w:themeColor="text1"/>
          <w:lang w:val="en-AU"/>
        </w:rPr>
      </w:pPr>
    </w:p>
    <w:p w14:paraId="3208F46B" w14:textId="16A53224" w:rsidR="00D42379" w:rsidRDefault="00D42379" w:rsidP="00267E25">
      <w:pPr>
        <w:rPr>
          <w:b/>
          <w:color w:val="000000" w:themeColor="text1"/>
          <w:lang w:val="en-AU"/>
        </w:rPr>
      </w:pPr>
    </w:p>
    <w:p w14:paraId="1C9585D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2F3B4758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02CB916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EC54AB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11D06ADC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03A030A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3760E2B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530A4942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4CA94750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006DE14F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3D9D3C2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469D7EC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2315BF89" w14:textId="77777777" w:rsidR="00D42379" w:rsidRDefault="00D42379" w:rsidP="00267E25">
      <w:pPr>
        <w:rPr>
          <w:b/>
          <w:color w:val="000000" w:themeColor="text1"/>
          <w:lang w:val="en-AU"/>
        </w:rPr>
      </w:pPr>
    </w:p>
    <w:p w14:paraId="35D49DD9" w14:textId="276CA52D" w:rsidR="00D42379" w:rsidRDefault="00D42379" w:rsidP="00267E25">
      <w:pPr>
        <w:rPr>
          <w:b/>
          <w:color w:val="000000" w:themeColor="text1"/>
          <w:lang w:val="en-AU"/>
        </w:rPr>
      </w:pPr>
    </w:p>
    <w:p w14:paraId="38B86C78" w14:textId="43C61164" w:rsidR="00D42379" w:rsidRDefault="00D42379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If login as the admin, he can edit role, reputation and status.</w:t>
      </w:r>
    </w:p>
    <w:p w14:paraId="0E0CE090" w14:textId="209601AC" w:rsidR="00D42379" w:rsidRPr="00D42379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80768" behindDoc="0" locked="0" layoutInCell="1" allowOverlap="1" wp14:anchorId="12FCD2AC" wp14:editId="6ED2192A">
            <wp:simplePos x="0" y="0"/>
            <wp:positionH relativeFrom="column">
              <wp:posOffset>737870</wp:posOffset>
            </wp:positionH>
            <wp:positionV relativeFrom="paragraph">
              <wp:posOffset>117475</wp:posOffset>
            </wp:positionV>
            <wp:extent cx="3427730" cy="2905125"/>
            <wp:effectExtent l="0" t="0" r="127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10-25 at 11.20.17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698A0" w14:textId="4F10C111" w:rsidR="008E5678" w:rsidRDefault="008E5678" w:rsidP="00267E25">
      <w:pPr>
        <w:rPr>
          <w:color w:val="000000" w:themeColor="text1"/>
          <w:lang w:val="en-AU"/>
        </w:rPr>
      </w:pPr>
    </w:p>
    <w:p w14:paraId="189A3BEC" w14:textId="49ADC62F" w:rsidR="008E5678" w:rsidRDefault="008E5678" w:rsidP="00267E25">
      <w:pPr>
        <w:rPr>
          <w:color w:val="000000" w:themeColor="text1"/>
          <w:lang w:val="en-AU"/>
        </w:rPr>
      </w:pPr>
    </w:p>
    <w:p w14:paraId="21EF8620" w14:textId="77777777" w:rsidR="008E5678" w:rsidRDefault="008E5678" w:rsidP="00267E25">
      <w:pPr>
        <w:rPr>
          <w:color w:val="000000" w:themeColor="text1"/>
          <w:lang w:val="en-AU"/>
        </w:rPr>
      </w:pPr>
    </w:p>
    <w:p w14:paraId="7CF94E5E" w14:textId="77777777" w:rsidR="008E5678" w:rsidRDefault="008E5678" w:rsidP="00267E25">
      <w:pPr>
        <w:rPr>
          <w:color w:val="000000" w:themeColor="text1"/>
          <w:lang w:val="en-AU"/>
        </w:rPr>
      </w:pPr>
    </w:p>
    <w:p w14:paraId="034056B3" w14:textId="77777777" w:rsidR="008E5678" w:rsidRDefault="008E5678" w:rsidP="00267E25">
      <w:pPr>
        <w:rPr>
          <w:color w:val="000000" w:themeColor="text1"/>
          <w:lang w:val="en-AU"/>
        </w:rPr>
      </w:pPr>
    </w:p>
    <w:p w14:paraId="564ACFE4" w14:textId="77777777" w:rsidR="008E5678" w:rsidRDefault="008E5678" w:rsidP="00267E25">
      <w:pPr>
        <w:rPr>
          <w:color w:val="000000" w:themeColor="text1"/>
          <w:lang w:val="en-AU"/>
        </w:rPr>
      </w:pPr>
    </w:p>
    <w:p w14:paraId="0F1646E2" w14:textId="77777777" w:rsidR="008E5678" w:rsidRDefault="008E5678" w:rsidP="00267E25">
      <w:pPr>
        <w:rPr>
          <w:color w:val="000000" w:themeColor="text1"/>
          <w:lang w:val="en-AU"/>
        </w:rPr>
      </w:pPr>
    </w:p>
    <w:p w14:paraId="64AA098A" w14:textId="77777777" w:rsidR="008E5678" w:rsidRDefault="008E5678" w:rsidP="00267E25">
      <w:pPr>
        <w:rPr>
          <w:color w:val="000000" w:themeColor="text1"/>
          <w:lang w:val="en-AU"/>
        </w:rPr>
      </w:pPr>
    </w:p>
    <w:p w14:paraId="6A3CF13C" w14:textId="77777777" w:rsidR="008E5678" w:rsidRDefault="008E5678" w:rsidP="00267E25">
      <w:pPr>
        <w:rPr>
          <w:color w:val="000000" w:themeColor="text1"/>
          <w:lang w:val="en-AU"/>
        </w:rPr>
      </w:pPr>
    </w:p>
    <w:p w14:paraId="3EFF7F89" w14:textId="77777777" w:rsidR="008E5678" w:rsidRDefault="008E5678" w:rsidP="00267E25">
      <w:pPr>
        <w:rPr>
          <w:color w:val="000000" w:themeColor="text1"/>
          <w:lang w:val="en-AU"/>
        </w:rPr>
      </w:pPr>
    </w:p>
    <w:p w14:paraId="6ACC8475" w14:textId="77777777" w:rsidR="008E5678" w:rsidRDefault="008E5678" w:rsidP="00267E25">
      <w:pPr>
        <w:rPr>
          <w:color w:val="000000" w:themeColor="text1"/>
          <w:lang w:val="en-AU"/>
        </w:rPr>
      </w:pPr>
    </w:p>
    <w:p w14:paraId="4302669A" w14:textId="77777777" w:rsidR="008E5678" w:rsidRDefault="008E5678" w:rsidP="00267E25">
      <w:pPr>
        <w:rPr>
          <w:color w:val="000000" w:themeColor="text1"/>
          <w:lang w:val="en-AU"/>
        </w:rPr>
      </w:pPr>
    </w:p>
    <w:p w14:paraId="4E270394" w14:textId="77777777" w:rsidR="008E5678" w:rsidRDefault="008E5678" w:rsidP="00267E25">
      <w:pPr>
        <w:rPr>
          <w:color w:val="000000" w:themeColor="text1"/>
          <w:lang w:val="en-AU"/>
        </w:rPr>
      </w:pPr>
    </w:p>
    <w:p w14:paraId="49C1123E" w14:textId="77777777" w:rsidR="008E5678" w:rsidRDefault="008E5678" w:rsidP="00267E25">
      <w:pPr>
        <w:rPr>
          <w:color w:val="000000" w:themeColor="text1"/>
          <w:lang w:val="en-AU"/>
        </w:rPr>
      </w:pPr>
    </w:p>
    <w:p w14:paraId="0EE5A753" w14:textId="77777777" w:rsidR="008E5678" w:rsidRDefault="008E5678" w:rsidP="00267E25">
      <w:pPr>
        <w:rPr>
          <w:color w:val="000000" w:themeColor="text1"/>
          <w:lang w:val="en-AU"/>
        </w:rPr>
      </w:pPr>
    </w:p>
    <w:p w14:paraId="1B50C39E" w14:textId="77777777" w:rsidR="008E5678" w:rsidRDefault="008E5678" w:rsidP="00267E25">
      <w:pPr>
        <w:rPr>
          <w:color w:val="000000" w:themeColor="text1"/>
          <w:lang w:val="en-AU"/>
        </w:rPr>
      </w:pPr>
    </w:p>
    <w:p w14:paraId="046D3B2D" w14:textId="77777777" w:rsidR="008E5678" w:rsidRDefault="008E5678" w:rsidP="00267E25">
      <w:pPr>
        <w:rPr>
          <w:color w:val="000000" w:themeColor="text1"/>
          <w:lang w:val="en-AU"/>
        </w:rPr>
      </w:pPr>
    </w:p>
    <w:p w14:paraId="21EF7A0B" w14:textId="77777777" w:rsidR="008E5678" w:rsidRDefault="008E5678" w:rsidP="00267E25">
      <w:pPr>
        <w:rPr>
          <w:color w:val="000000" w:themeColor="text1"/>
          <w:lang w:val="en-AU"/>
        </w:rPr>
      </w:pPr>
    </w:p>
    <w:p w14:paraId="4A1667EC" w14:textId="0DB3006A" w:rsidR="00D42379" w:rsidRDefault="00D42379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After clicking save change, the reputation of Xinwei Jiang will be changed in the database.</w:t>
      </w:r>
    </w:p>
    <w:p w14:paraId="3ED9533F" w14:textId="27238B7F" w:rsidR="00D42379" w:rsidRPr="00D42379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9744" behindDoc="0" locked="0" layoutInCell="1" allowOverlap="1" wp14:anchorId="608E53FD" wp14:editId="53C6F6F4">
            <wp:simplePos x="0" y="0"/>
            <wp:positionH relativeFrom="column">
              <wp:posOffset>-633730</wp:posOffset>
            </wp:positionH>
            <wp:positionV relativeFrom="paragraph">
              <wp:posOffset>179705</wp:posOffset>
            </wp:positionV>
            <wp:extent cx="7468235" cy="2286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0-25 at 11.21.09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3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1283D3" w14:textId="77777777" w:rsidR="008E5678" w:rsidRDefault="008E5678" w:rsidP="00267E25">
      <w:pPr>
        <w:rPr>
          <w:b/>
          <w:color w:val="000000" w:themeColor="text1"/>
          <w:lang w:val="en-AU"/>
        </w:rPr>
      </w:pPr>
    </w:p>
    <w:p w14:paraId="0D1C4736" w14:textId="77777777" w:rsidR="008E5678" w:rsidRDefault="008E5678" w:rsidP="00267E25">
      <w:pPr>
        <w:rPr>
          <w:b/>
          <w:color w:val="000000" w:themeColor="text1"/>
          <w:lang w:val="en-AU"/>
        </w:rPr>
      </w:pPr>
    </w:p>
    <w:p w14:paraId="06A2436E" w14:textId="77777777" w:rsidR="00267E25" w:rsidRDefault="00267E25" w:rsidP="00267E25">
      <w:pPr>
        <w:rPr>
          <w:b/>
          <w:color w:val="000000" w:themeColor="text1"/>
          <w:lang w:val="en-AU"/>
        </w:rPr>
      </w:pPr>
      <w:r w:rsidRPr="001C4A88">
        <w:rPr>
          <w:b/>
          <w:color w:val="000000" w:themeColor="text1"/>
          <w:lang w:val="en-AU"/>
        </w:rPr>
        <w:t>Creation of Change Password Interface:</w:t>
      </w:r>
    </w:p>
    <w:p w14:paraId="1A0180BF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46B4D230" w14:textId="2BC2C2F9" w:rsidR="00267E25" w:rsidRPr="004F4781" w:rsidRDefault="008E5678" w:rsidP="00267E25">
      <w:pPr>
        <w:rPr>
          <w:b/>
          <w:color w:val="FF0000"/>
          <w:lang w:val="en-AU"/>
        </w:rPr>
      </w:pPr>
      <w:r>
        <w:rPr>
          <w:b/>
          <w:color w:val="FF0000"/>
          <w:lang w:val="en-AU"/>
        </w:rPr>
        <w:t>Iteration 10</w:t>
      </w:r>
      <w:r w:rsidR="00267E25" w:rsidRPr="004F4781">
        <w:rPr>
          <w:b/>
          <w:color w:val="FF0000"/>
          <w:lang w:val="en-AU"/>
        </w:rPr>
        <w:t>:</w:t>
      </w:r>
    </w:p>
    <w:p w14:paraId="21F05B20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1CE48C61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Completed ChangePassword Interface.</w:t>
      </w:r>
    </w:p>
    <w:p w14:paraId="06EA3018" w14:textId="77777777" w:rsidR="00267E25" w:rsidRDefault="00267E25" w:rsidP="00267E25">
      <w:pPr>
        <w:rPr>
          <w:color w:val="000000" w:themeColor="text1"/>
          <w:lang w:val="en-AU"/>
        </w:rPr>
      </w:pPr>
    </w:p>
    <w:p w14:paraId="6143CDCD" w14:textId="77777777" w:rsidR="00267E25" w:rsidRDefault="00267E25" w:rsidP="00267E25">
      <w:pPr>
        <w:pStyle w:val="af0"/>
        <w:numPr>
          <w:ilvl w:val="0"/>
          <w:numId w:val="33"/>
        </w:num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The user can change the password through the interface.</w:t>
      </w:r>
    </w:p>
    <w:p w14:paraId="013B1D73" w14:textId="77777777" w:rsidR="00267E25" w:rsidRDefault="00267E25" w:rsidP="00267E25">
      <w:pPr>
        <w:rPr>
          <w:color w:val="000000" w:themeColor="text1"/>
          <w:lang w:val="en-AU"/>
        </w:rPr>
      </w:pPr>
    </w:p>
    <w:p w14:paraId="53E56E70" w14:textId="148E0FCE" w:rsidR="00267E25" w:rsidRPr="0021641A" w:rsidRDefault="00267E25" w:rsidP="00267E25">
      <w:pPr>
        <w:rPr>
          <w:b/>
          <w:color w:val="000000" w:themeColor="text1"/>
          <w:lang w:val="en-AU"/>
        </w:rPr>
      </w:pPr>
      <w:r w:rsidRPr="0021641A">
        <w:rPr>
          <w:b/>
          <w:color w:val="000000" w:themeColor="text1"/>
          <w:lang w:val="en-AU"/>
        </w:rPr>
        <w:t>Test Performed</w:t>
      </w:r>
    </w:p>
    <w:p w14:paraId="23CA983B" w14:textId="288CD532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enter the old password and new password.</w:t>
      </w:r>
    </w:p>
    <w:p w14:paraId="2E3ED0B3" w14:textId="3DDBBA34" w:rsidR="00267E25" w:rsidRPr="0021641A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4624" behindDoc="1" locked="0" layoutInCell="1" allowOverlap="1" wp14:anchorId="3880F8E1" wp14:editId="488E4060">
            <wp:simplePos x="0" y="0"/>
            <wp:positionH relativeFrom="column">
              <wp:posOffset>737937</wp:posOffset>
            </wp:positionH>
            <wp:positionV relativeFrom="paragraph">
              <wp:posOffset>151733</wp:posOffset>
            </wp:positionV>
            <wp:extent cx="3086963" cy="2505108"/>
            <wp:effectExtent l="0" t="0" r="1206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0-08 at 9.31.09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75" cy="250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D91E85" w14:textId="2BEA2007" w:rsidR="00267E25" w:rsidRDefault="00267E25" w:rsidP="00267E25">
      <w:pPr>
        <w:rPr>
          <w:color w:val="000000" w:themeColor="text1"/>
          <w:lang w:val="en-AU"/>
        </w:rPr>
      </w:pPr>
    </w:p>
    <w:p w14:paraId="3674B6B3" w14:textId="26978959" w:rsidR="00267E25" w:rsidRDefault="00267E25" w:rsidP="00267E25">
      <w:pPr>
        <w:rPr>
          <w:color w:val="000000" w:themeColor="text1"/>
          <w:lang w:val="en-AU"/>
        </w:rPr>
      </w:pPr>
    </w:p>
    <w:p w14:paraId="3691B776" w14:textId="7C660D82" w:rsidR="00267E25" w:rsidRDefault="00267E25" w:rsidP="00267E25">
      <w:pPr>
        <w:rPr>
          <w:color w:val="000000" w:themeColor="text1"/>
          <w:lang w:val="en-AU"/>
        </w:rPr>
      </w:pPr>
    </w:p>
    <w:p w14:paraId="0F37F9D2" w14:textId="77777777" w:rsidR="00267E25" w:rsidRDefault="00267E25" w:rsidP="00267E25">
      <w:pPr>
        <w:rPr>
          <w:color w:val="000000" w:themeColor="text1"/>
          <w:lang w:val="en-AU"/>
        </w:rPr>
      </w:pPr>
    </w:p>
    <w:p w14:paraId="7177997E" w14:textId="77777777" w:rsidR="00267E25" w:rsidRDefault="00267E25" w:rsidP="00267E25">
      <w:pPr>
        <w:rPr>
          <w:color w:val="000000" w:themeColor="text1"/>
          <w:lang w:val="en-AU"/>
        </w:rPr>
      </w:pPr>
    </w:p>
    <w:p w14:paraId="14487D6C" w14:textId="77777777" w:rsidR="00267E25" w:rsidRDefault="00267E25" w:rsidP="00267E25">
      <w:pPr>
        <w:rPr>
          <w:color w:val="000000" w:themeColor="text1"/>
          <w:lang w:val="en-AU"/>
        </w:rPr>
      </w:pPr>
    </w:p>
    <w:p w14:paraId="3C005B72" w14:textId="77777777" w:rsidR="00267E25" w:rsidRDefault="00267E25" w:rsidP="00267E25">
      <w:pPr>
        <w:rPr>
          <w:color w:val="000000" w:themeColor="text1"/>
          <w:lang w:val="en-AU"/>
        </w:rPr>
      </w:pPr>
    </w:p>
    <w:p w14:paraId="74C0FBA1" w14:textId="77777777" w:rsidR="00267E25" w:rsidRDefault="00267E25" w:rsidP="00267E25">
      <w:pPr>
        <w:rPr>
          <w:color w:val="000000" w:themeColor="text1"/>
          <w:lang w:val="en-AU"/>
        </w:rPr>
      </w:pPr>
    </w:p>
    <w:p w14:paraId="2A8239D0" w14:textId="77777777" w:rsidR="00267E25" w:rsidRDefault="00267E25" w:rsidP="00267E25">
      <w:pPr>
        <w:rPr>
          <w:color w:val="000000" w:themeColor="text1"/>
          <w:lang w:val="en-AU"/>
        </w:rPr>
      </w:pPr>
    </w:p>
    <w:p w14:paraId="60F0B0CF" w14:textId="77777777" w:rsidR="00267E25" w:rsidRDefault="00267E25" w:rsidP="00267E25">
      <w:pPr>
        <w:rPr>
          <w:color w:val="000000" w:themeColor="text1"/>
          <w:lang w:val="en-AU"/>
        </w:rPr>
      </w:pPr>
    </w:p>
    <w:p w14:paraId="0CBBE3A6" w14:textId="77777777" w:rsidR="00267E25" w:rsidRDefault="00267E25" w:rsidP="00267E25">
      <w:pPr>
        <w:rPr>
          <w:color w:val="000000" w:themeColor="text1"/>
          <w:lang w:val="en-AU"/>
        </w:rPr>
      </w:pPr>
    </w:p>
    <w:p w14:paraId="1F1900BE" w14:textId="77777777" w:rsidR="00267E25" w:rsidRDefault="00267E25" w:rsidP="00267E25">
      <w:pPr>
        <w:rPr>
          <w:color w:val="000000" w:themeColor="text1"/>
          <w:lang w:val="en-AU"/>
        </w:rPr>
      </w:pPr>
    </w:p>
    <w:p w14:paraId="1D3E3DA9" w14:textId="77777777" w:rsidR="00267E25" w:rsidRDefault="00267E25" w:rsidP="00267E25">
      <w:pPr>
        <w:rPr>
          <w:color w:val="000000" w:themeColor="text1"/>
          <w:lang w:val="en-AU"/>
        </w:rPr>
      </w:pPr>
    </w:p>
    <w:p w14:paraId="77D03E8E" w14:textId="77777777" w:rsidR="00267E25" w:rsidRDefault="00267E25" w:rsidP="00267E25">
      <w:pPr>
        <w:rPr>
          <w:color w:val="000000" w:themeColor="text1"/>
          <w:lang w:val="en-AU"/>
        </w:rPr>
      </w:pPr>
    </w:p>
    <w:p w14:paraId="0AFCB657" w14:textId="77777777" w:rsidR="00267E25" w:rsidRDefault="00267E25" w:rsidP="00267E25">
      <w:pPr>
        <w:rPr>
          <w:color w:val="000000" w:themeColor="text1"/>
          <w:lang w:val="en-AU"/>
        </w:rPr>
      </w:pPr>
    </w:p>
    <w:p w14:paraId="1BEBD8B0" w14:textId="77777777" w:rsidR="00267E25" w:rsidRDefault="00267E25" w:rsidP="00267E25">
      <w:pPr>
        <w:rPr>
          <w:color w:val="000000" w:themeColor="text1"/>
          <w:lang w:val="en-AU"/>
        </w:rPr>
      </w:pPr>
    </w:p>
    <w:p w14:paraId="227F1416" w14:textId="77777777" w:rsidR="002037C8" w:rsidRDefault="002037C8" w:rsidP="00267E25">
      <w:pPr>
        <w:rPr>
          <w:color w:val="000000" w:themeColor="text1"/>
          <w:lang w:val="en-AU"/>
        </w:rPr>
      </w:pPr>
    </w:p>
    <w:p w14:paraId="620CB208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Message displayed once save change button clicked:</w:t>
      </w:r>
    </w:p>
    <w:p w14:paraId="1C16D671" w14:textId="1F332667" w:rsidR="00267E25" w:rsidRDefault="008E5678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5648" behindDoc="1" locked="0" layoutInCell="1" allowOverlap="1" wp14:anchorId="027552DA" wp14:editId="0E031782">
            <wp:simplePos x="0" y="0"/>
            <wp:positionH relativeFrom="column">
              <wp:posOffset>735898</wp:posOffset>
            </wp:positionH>
            <wp:positionV relativeFrom="paragraph">
              <wp:posOffset>73459</wp:posOffset>
            </wp:positionV>
            <wp:extent cx="3313998" cy="2679227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10-08 at 9.31.22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998" cy="2679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D785B" w14:textId="647CB4DB" w:rsidR="00267E25" w:rsidRDefault="00267E25" w:rsidP="00267E25">
      <w:pPr>
        <w:rPr>
          <w:color w:val="000000" w:themeColor="text1"/>
          <w:lang w:val="en-AU"/>
        </w:rPr>
      </w:pPr>
    </w:p>
    <w:p w14:paraId="726F0396" w14:textId="3292C6D2" w:rsidR="00267E25" w:rsidRDefault="00267E25" w:rsidP="00267E25">
      <w:pPr>
        <w:rPr>
          <w:color w:val="000000" w:themeColor="text1"/>
          <w:lang w:val="en-AU"/>
        </w:rPr>
      </w:pPr>
    </w:p>
    <w:p w14:paraId="27E98B1A" w14:textId="6AF34044" w:rsidR="00267E25" w:rsidRDefault="00267E25" w:rsidP="00267E25">
      <w:pPr>
        <w:rPr>
          <w:color w:val="000000" w:themeColor="text1"/>
          <w:lang w:val="en-AU"/>
        </w:rPr>
      </w:pPr>
    </w:p>
    <w:p w14:paraId="458A36CB" w14:textId="05064153" w:rsidR="00267E25" w:rsidRDefault="00267E25" w:rsidP="00267E25">
      <w:pPr>
        <w:rPr>
          <w:color w:val="000000" w:themeColor="text1"/>
          <w:lang w:val="en-AU"/>
        </w:rPr>
      </w:pPr>
    </w:p>
    <w:p w14:paraId="6264D51F" w14:textId="7E9242AA" w:rsidR="00267E25" w:rsidRDefault="00267E25" w:rsidP="00267E25">
      <w:pPr>
        <w:rPr>
          <w:color w:val="000000" w:themeColor="text1"/>
          <w:lang w:val="en-AU"/>
        </w:rPr>
      </w:pPr>
    </w:p>
    <w:p w14:paraId="5150FC20" w14:textId="3782BDC9" w:rsidR="00267E25" w:rsidRDefault="00267E25" w:rsidP="00267E25">
      <w:pPr>
        <w:rPr>
          <w:color w:val="000000" w:themeColor="text1"/>
          <w:lang w:val="en-AU"/>
        </w:rPr>
      </w:pPr>
    </w:p>
    <w:p w14:paraId="2AE526C0" w14:textId="77777777" w:rsidR="00267E25" w:rsidRDefault="00267E25" w:rsidP="00267E25">
      <w:pPr>
        <w:rPr>
          <w:color w:val="000000" w:themeColor="text1"/>
          <w:lang w:val="en-AU"/>
        </w:rPr>
      </w:pPr>
    </w:p>
    <w:p w14:paraId="340C6666" w14:textId="77777777" w:rsidR="00267E25" w:rsidRDefault="00267E25" w:rsidP="00267E25">
      <w:pPr>
        <w:rPr>
          <w:color w:val="000000" w:themeColor="text1"/>
          <w:lang w:val="en-AU"/>
        </w:rPr>
      </w:pPr>
    </w:p>
    <w:p w14:paraId="5AC117F1" w14:textId="77777777" w:rsidR="00267E25" w:rsidRDefault="00267E25" w:rsidP="00267E25">
      <w:pPr>
        <w:rPr>
          <w:color w:val="000000" w:themeColor="text1"/>
          <w:lang w:val="en-AU"/>
        </w:rPr>
      </w:pPr>
    </w:p>
    <w:p w14:paraId="3CC05DEE" w14:textId="77777777" w:rsidR="00267E25" w:rsidRDefault="00267E25" w:rsidP="00267E25">
      <w:pPr>
        <w:rPr>
          <w:color w:val="000000" w:themeColor="text1"/>
          <w:lang w:val="en-AU"/>
        </w:rPr>
      </w:pPr>
    </w:p>
    <w:p w14:paraId="3AE04416" w14:textId="77777777" w:rsidR="00267E25" w:rsidRDefault="00267E25" w:rsidP="00267E25">
      <w:pPr>
        <w:rPr>
          <w:color w:val="000000" w:themeColor="text1"/>
          <w:lang w:val="en-AU"/>
        </w:rPr>
      </w:pPr>
    </w:p>
    <w:p w14:paraId="48A0C48D" w14:textId="77777777" w:rsidR="00267E25" w:rsidRDefault="00267E25" w:rsidP="00267E25">
      <w:pPr>
        <w:rPr>
          <w:color w:val="000000" w:themeColor="text1"/>
          <w:lang w:val="en-AU"/>
        </w:rPr>
      </w:pPr>
    </w:p>
    <w:p w14:paraId="5AA136C7" w14:textId="77777777" w:rsidR="00267E25" w:rsidRDefault="00267E25" w:rsidP="00267E25">
      <w:pPr>
        <w:rPr>
          <w:color w:val="000000" w:themeColor="text1"/>
          <w:lang w:val="en-AU"/>
        </w:rPr>
      </w:pPr>
    </w:p>
    <w:p w14:paraId="75BF5D29" w14:textId="77777777" w:rsidR="00267E25" w:rsidRDefault="00267E25" w:rsidP="00267E25">
      <w:pPr>
        <w:rPr>
          <w:color w:val="000000" w:themeColor="text1"/>
          <w:lang w:val="en-AU"/>
        </w:rPr>
      </w:pPr>
    </w:p>
    <w:p w14:paraId="4965EB2D" w14:textId="77777777" w:rsidR="00267E25" w:rsidRDefault="00267E25" w:rsidP="00267E25">
      <w:pPr>
        <w:rPr>
          <w:color w:val="000000" w:themeColor="text1"/>
          <w:lang w:val="en-AU"/>
        </w:rPr>
      </w:pPr>
    </w:p>
    <w:p w14:paraId="0F8BDADE" w14:textId="77777777" w:rsidR="002037C8" w:rsidRDefault="002037C8" w:rsidP="00267E25">
      <w:pPr>
        <w:rPr>
          <w:color w:val="000000" w:themeColor="text1"/>
          <w:lang w:val="en-AU"/>
        </w:rPr>
      </w:pPr>
    </w:p>
    <w:p w14:paraId="65FBEBCC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lastRenderedPageBreak/>
        <w:t>Data changed in the Database successfully</w:t>
      </w:r>
    </w:p>
    <w:p w14:paraId="0C91D1C5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6672" behindDoc="1" locked="0" layoutInCell="1" allowOverlap="1" wp14:anchorId="726AC711" wp14:editId="0563CDB7">
            <wp:simplePos x="0" y="0"/>
            <wp:positionH relativeFrom="column">
              <wp:posOffset>-63100</wp:posOffset>
            </wp:positionH>
            <wp:positionV relativeFrom="paragraph">
              <wp:posOffset>50487</wp:posOffset>
            </wp:positionV>
            <wp:extent cx="5727700" cy="448945"/>
            <wp:effectExtent l="0" t="0" r="12700" b="8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10-08 at 10.11.52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9322E" w14:textId="77777777" w:rsidR="00267E25" w:rsidRDefault="00267E25" w:rsidP="00267E25">
      <w:pPr>
        <w:rPr>
          <w:color w:val="000000" w:themeColor="text1"/>
          <w:lang w:val="en-AU"/>
        </w:rPr>
      </w:pPr>
    </w:p>
    <w:p w14:paraId="3476F0B8" w14:textId="77777777" w:rsidR="00267E25" w:rsidRDefault="00267E25" w:rsidP="00267E25">
      <w:pPr>
        <w:rPr>
          <w:color w:val="000000" w:themeColor="text1"/>
          <w:lang w:val="en-AU"/>
        </w:rPr>
      </w:pPr>
    </w:p>
    <w:p w14:paraId="51FD8CCC" w14:textId="77777777" w:rsidR="00267E25" w:rsidRDefault="00267E25" w:rsidP="00267E25">
      <w:pPr>
        <w:rPr>
          <w:color w:val="000000" w:themeColor="text1"/>
          <w:lang w:val="en-AU"/>
        </w:rPr>
      </w:pPr>
    </w:p>
    <w:p w14:paraId="75DFA48A" w14:textId="77777777" w:rsidR="002037C8" w:rsidRDefault="002037C8" w:rsidP="00267E25">
      <w:pPr>
        <w:rPr>
          <w:b/>
          <w:color w:val="000000" w:themeColor="text1"/>
          <w:lang w:val="en-AU"/>
        </w:rPr>
      </w:pPr>
    </w:p>
    <w:p w14:paraId="070F52AB" w14:textId="77777777" w:rsidR="00267E25" w:rsidRDefault="00267E25" w:rsidP="00267E25">
      <w:pPr>
        <w:rPr>
          <w:b/>
          <w:color w:val="000000" w:themeColor="text1"/>
          <w:lang w:val="en-AU"/>
        </w:rPr>
      </w:pPr>
      <w:r w:rsidRPr="001C4A88">
        <w:rPr>
          <w:b/>
          <w:color w:val="000000" w:themeColor="text1"/>
          <w:lang w:val="en-AU"/>
        </w:rPr>
        <w:t xml:space="preserve">Creation of </w:t>
      </w:r>
      <w:r>
        <w:rPr>
          <w:b/>
          <w:color w:val="000000" w:themeColor="text1"/>
          <w:lang w:val="en-AU"/>
        </w:rPr>
        <w:t>View Profile</w:t>
      </w:r>
      <w:r w:rsidRPr="001C4A88">
        <w:rPr>
          <w:b/>
          <w:color w:val="000000" w:themeColor="text1"/>
          <w:lang w:val="en-AU"/>
        </w:rPr>
        <w:t xml:space="preserve"> Interface:</w:t>
      </w:r>
    </w:p>
    <w:p w14:paraId="71E31474" w14:textId="77777777" w:rsidR="00267E25" w:rsidRDefault="00267E25" w:rsidP="00267E25">
      <w:pPr>
        <w:rPr>
          <w:b/>
          <w:color w:val="000000" w:themeColor="text1"/>
          <w:lang w:val="en-AU"/>
        </w:rPr>
      </w:pPr>
    </w:p>
    <w:p w14:paraId="2F949808" w14:textId="1DBE57AE" w:rsidR="00267E25" w:rsidRPr="004F4781" w:rsidRDefault="00267E25" w:rsidP="00267E25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 w:rsidR="008E5678">
        <w:rPr>
          <w:b/>
          <w:color w:val="FF0000"/>
          <w:lang w:val="en-AU"/>
        </w:rPr>
        <w:t>1</w:t>
      </w:r>
      <w:r w:rsidRPr="004F4781">
        <w:rPr>
          <w:b/>
          <w:color w:val="FF0000"/>
          <w:lang w:val="en-AU"/>
        </w:rPr>
        <w:t>:</w:t>
      </w:r>
    </w:p>
    <w:p w14:paraId="72994857" w14:textId="77777777" w:rsidR="00267E25" w:rsidRDefault="00267E25" w:rsidP="00267E25">
      <w:pPr>
        <w:rPr>
          <w:color w:val="000000" w:themeColor="text1"/>
          <w:lang w:val="en-AU"/>
        </w:rPr>
      </w:pPr>
    </w:p>
    <w:p w14:paraId="7D791ED9" w14:textId="77777777" w:rsidR="00267E25" w:rsidRPr="005A1D40" w:rsidRDefault="00267E25" w:rsidP="00267E25">
      <w:pPr>
        <w:rPr>
          <w:b/>
          <w:color w:val="000000" w:themeColor="text1"/>
          <w:lang w:val="en-AU"/>
        </w:rPr>
      </w:pPr>
      <w:r w:rsidRPr="005A1D40">
        <w:rPr>
          <w:b/>
          <w:color w:val="000000" w:themeColor="text1"/>
          <w:lang w:val="en-AU"/>
        </w:rPr>
        <w:t>Initial interface:</w:t>
      </w:r>
    </w:p>
    <w:p w14:paraId="2AA164BE" w14:textId="77777777" w:rsidR="00267E25" w:rsidRDefault="00267E25" w:rsidP="00267E25">
      <w:pPr>
        <w:rPr>
          <w:color w:val="000000" w:themeColor="text1"/>
          <w:lang w:val="en-AU"/>
        </w:rPr>
      </w:pPr>
    </w:p>
    <w:p w14:paraId="0CA294E2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can view the information about their profile.</w:t>
      </w:r>
    </w:p>
    <w:p w14:paraId="54365CFF" w14:textId="77777777" w:rsidR="00267E25" w:rsidRDefault="00267E25" w:rsidP="00267E25">
      <w:pPr>
        <w:rPr>
          <w:color w:val="000000" w:themeColor="text1"/>
          <w:lang w:val="en-AU"/>
        </w:rPr>
      </w:pPr>
    </w:p>
    <w:p w14:paraId="449A73A2" w14:textId="77777777" w:rsidR="00267E25" w:rsidRPr="005A1D40" w:rsidRDefault="00267E25" w:rsidP="00267E25">
      <w:pPr>
        <w:rPr>
          <w:b/>
          <w:color w:val="000000" w:themeColor="text1"/>
          <w:lang w:val="en-AU"/>
        </w:rPr>
      </w:pPr>
      <w:r w:rsidRPr="005A1D40">
        <w:rPr>
          <w:b/>
          <w:color w:val="000000" w:themeColor="text1"/>
          <w:lang w:val="en-AU"/>
        </w:rPr>
        <w:t>Test Performed</w:t>
      </w:r>
    </w:p>
    <w:p w14:paraId="7452F540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User open the view profile interface. The information about the user will be shown on the interface.</w:t>
      </w:r>
    </w:p>
    <w:p w14:paraId="2D978B91" w14:textId="77777777" w:rsidR="00267E25" w:rsidRDefault="00267E25" w:rsidP="00267E25">
      <w:pPr>
        <w:rPr>
          <w:color w:val="000000" w:themeColor="text1"/>
          <w:lang w:val="en-AU"/>
        </w:rPr>
      </w:pPr>
      <w:r>
        <w:rPr>
          <w:noProof/>
          <w:color w:val="000000" w:themeColor="text1"/>
          <w:lang w:eastAsia="zh-CN"/>
        </w:rPr>
        <w:drawing>
          <wp:anchor distT="0" distB="0" distL="114300" distR="114300" simplePos="0" relativeHeight="251677696" behindDoc="1" locked="0" layoutInCell="1" allowOverlap="1" wp14:anchorId="60D7A6BE" wp14:editId="4C24A8E1">
            <wp:simplePos x="0" y="0"/>
            <wp:positionH relativeFrom="column">
              <wp:posOffset>53401</wp:posOffset>
            </wp:positionH>
            <wp:positionV relativeFrom="paragraph">
              <wp:posOffset>107445</wp:posOffset>
            </wp:positionV>
            <wp:extent cx="5487731" cy="3671061"/>
            <wp:effectExtent l="0" t="0" r="0" b="1206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0-08 at 10.47.18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31" cy="367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20222" w14:textId="77777777" w:rsidR="00267E25" w:rsidRDefault="00267E25" w:rsidP="00267E25">
      <w:pPr>
        <w:rPr>
          <w:color w:val="000000" w:themeColor="text1"/>
          <w:lang w:val="en-AU"/>
        </w:rPr>
      </w:pPr>
    </w:p>
    <w:p w14:paraId="78A89EA0" w14:textId="77777777" w:rsidR="00267E25" w:rsidRDefault="00267E25" w:rsidP="00267E25">
      <w:pPr>
        <w:rPr>
          <w:color w:val="000000" w:themeColor="text1"/>
          <w:lang w:val="en-AU"/>
        </w:rPr>
      </w:pPr>
    </w:p>
    <w:p w14:paraId="77DA5CE1" w14:textId="77777777" w:rsidR="00267E25" w:rsidRDefault="00267E25" w:rsidP="00267E25">
      <w:pPr>
        <w:rPr>
          <w:color w:val="000000" w:themeColor="text1"/>
          <w:lang w:val="en-AU"/>
        </w:rPr>
      </w:pPr>
    </w:p>
    <w:p w14:paraId="0F2A0E37" w14:textId="77777777" w:rsidR="00267E25" w:rsidRDefault="00267E25" w:rsidP="00267E25">
      <w:pPr>
        <w:rPr>
          <w:color w:val="000000" w:themeColor="text1"/>
          <w:lang w:val="en-AU"/>
        </w:rPr>
      </w:pPr>
    </w:p>
    <w:p w14:paraId="5B700BCD" w14:textId="77777777" w:rsidR="00267E25" w:rsidRDefault="00267E25" w:rsidP="00267E25">
      <w:pPr>
        <w:rPr>
          <w:color w:val="000000" w:themeColor="text1"/>
          <w:lang w:val="en-AU"/>
        </w:rPr>
      </w:pPr>
    </w:p>
    <w:p w14:paraId="74819DAC" w14:textId="77777777" w:rsidR="00267E25" w:rsidRDefault="00267E25" w:rsidP="00267E25">
      <w:pPr>
        <w:rPr>
          <w:color w:val="000000" w:themeColor="text1"/>
          <w:lang w:val="en-AU"/>
        </w:rPr>
      </w:pPr>
    </w:p>
    <w:p w14:paraId="2B8AC666" w14:textId="77777777" w:rsidR="00267E25" w:rsidRDefault="00267E25" w:rsidP="00267E25">
      <w:pPr>
        <w:rPr>
          <w:color w:val="000000" w:themeColor="text1"/>
          <w:lang w:val="en-AU"/>
        </w:rPr>
      </w:pPr>
    </w:p>
    <w:p w14:paraId="05E9F4B9" w14:textId="77777777" w:rsidR="00267E25" w:rsidRDefault="00267E25" w:rsidP="00267E25">
      <w:pPr>
        <w:rPr>
          <w:color w:val="000000" w:themeColor="text1"/>
          <w:lang w:val="en-AU"/>
        </w:rPr>
      </w:pPr>
    </w:p>
    <w:p w14:paraId="7B5E237D" w14:textId="77777777" w:rsidR="00267E25" w:rsidRDefault="00267E25" w:rsidP="00267E25">
      <w:pPr>
        <w:rPr>
          <w:color w:val="000000" w:themeColor="text1"/>
          <w:lang w:val="en-AU"/>
        </w:rPr>
      </w:pPr>
    </w:p>
    <w:p w14:paraId="65845AC9" w14:textId="77777777" w:rsidR="00267E25" w:rsidRDefault="00267E25" w:rsidP="00267E25">
      <w:pPr>
        <w:rPr>
          <w:color w:val="000000" w:themeColor="text1"/>
          <w:lang w:val="en-AU"/>
        </w:rPr>
      </w:pPr>
    </w:p>
    <w:p w14:paraId="219BABE9" w14:textId="77777777" w:rsidR="00267E25" w:rsidRDefault="00267E25" w:rsidP="00267E25">
      <w:pPr>
        <w:rPr>
          <w:color w:val="000000" w:themeColor="text1"/>
          <w:lang w:val="en-AU"/>
        </w:rPr>
      </w:pPr>
    </w:p>
    <w:p w14:paraId="6C1EC9C8" w14:textId="77777777" w:rsidR="00267E25" w:rsidRDefault="00267E25" w:rsidP="00267E25">
      <w:pPr>
        <w:rPr>
          <w:color w:val="000000" w:themeColor="text1"/>
          <w:lang w:val="en-AU"/>
        </w:rPr>
      </w:pPr>
    </w:p>
    <w:p w14:paraId="742FEA13" w14:textId="77777777" w:rsidR="00267E25" w:rsidRDefault="00267E25" w:rsidP="00267E25">
      <w:pPr>
        <w:rPr>
          <w:color w:val="000000" w:themeColor="text1"/>
          <w:lang w:val="en-AU"/>
        </w:rPr>
      </w:pPr>
    </w:p>
    <w:p w14:paraId="6D33D4CF" w14:textId="77777777" w:rsidR="00267E25" w:rsidRDefault="00267E25" w:rsidP="00267E25">
      <w:pPr>
        <w:rPr>
          <w:color w:val="000000" w:themeColor="text1"/>
          <w:lang w:val="en-AU"/>
        </w:rPr>
      </w:pPr>
    </w:p>
    <w:p w14:paraId="7877F76A" w14:textId="77777777" w:rsidR="00267E25" w:rsidRDefault="00267E25" w:rsidP="00267E25">
      <w:pPr>
        <w:rPr>
          <w:color w:val="000000" w:themeColor="text1"/>
          <w:lang w:val="en-AU"/>
        </w:rPr>
      </w:pPr>
    </w:p>
    <w:p w14:paraId="2D5BA534" w14:textId="77777777" w:rsidR="00267E25" w:rsidRDefault="00267E25" w:rsidP="00267E25">
      <w:pPr>
        <w:rPr>
          <w:color w:val="000000" w:themeColor="text1"/>
          <w:lang w:val="en-AU"/>
        </w:rPr>
      </w:pPr>
    </w:p>
    <w:p w14:paraId="2FDD93EF" w14:textId="77777777" w:rsidR="00267E25" w:rsidRDefault="00267E25" w:rsidP="00267E25">
      <w:pPr>
        <w:rPr>
          <w:color w:val="000000" w:themeColor="text1"/>
          <w:lang w:val="en-AU"/>
        </w:rPr>
      </w:pPr>
    </w:p>
    <w:p w14:paraId="6280FBB5" w14:textId="77777777" w:rsidR="00267E25" w:rsidRDefault="00267E25" w:rsidP="00267E25">
      <w:pPr>
        <w:rPr>
          <w:color w:val="000000" w:themeColor="text1"/>
          <w:lang w:val="en-AU"/>
        </w:rPr>
      </w:pPr>
    </w:p>
    <w:p w14:paraId="09453E53" w14:textId="77777777" w:rsidR="00267E25" w:rsidRDefault="00267E25" w:rsidP="00267E25">
      <w:pPr>
        <w:rPr>
          <w:color w:val="000000" w:themeColor="text1"/>
          <w:lang w:val="en-AU"/>
        </w:rPr>
      </w:pPr>
    </w:p>
    <w:p w14:paraId="4074BB63" w14:textId="77777777" w:rsidR="00267E25" w:rsidRDefault="00267E25" w:rsidP="00267E25">
      <w:pPr>
        <w:rPr>
          <w:color w:val="000000" w:themeColor="text1"/>
          <w:lang w:val="en-AU"/>
        </w:rPr>
      </w:pPr>
    </w:p>
    <w:p w14:paraId="59459882" w14:textId="77777777" w:rsidR="00267E25" w:rsidRDefault="00267E25" w:rsidP="00267E25">
      <w:pPr>
        <w:rPr>
          <w:color w:val="000000" w:themeColor="text1"/>
          <w:lang w:val="en-AU"/>
        </w:rPr>
      </w:pPr>
    </w:p>
    <w:p w14:paraId="1FB83440" w14:textId="77777777" w:rsidR="002037C8" w:rsidRDefault="002037C8" w:rsidP="00267E25">
      <w:pPr>
        <w:rPr>
          <w:b/>
          <w:lang w:val="en-AU"/>
        </w:rPr>
      </w:pPr>
    </w:p>
    <w:p w14:paraId="78B9474D" w14:textId="77777777" w:rsidR="002037C8" w:rsidRDefault="002037C8" w:rsidP="00267E25">
      <w:pPr>
        <w:rPr>
          <w:b/>
          <w:lang w:val="en-AU"/>
        </w:rPr>
      </w:pPr>
    </w:p>
    <w:p w14:paraId="76F13CD2" w14:textId="77777777" w:rsidR="002037C8" w:rsidRDefault="002037C8" w:rsidP="00267E25">
      <w:pPr>
        <w:rPr>
          <w:b/>
          <w:lang w:val="en-AU"/>
        </w:rPr>
      </w:pPr>
    </w:p>
    <w:p w14:paraId="1FB73B34" w14:textId="77777777" w:rsidR="002037C8" w:rsidRDefault="002037C8" w:rsidP="00267E25">
      <w:pPr>
        <w:rPr>
          <w:b/>
          <w:lang w:val="en-AU"/>
        </w:rPr>
      </w:pPr>
    </w:p>
    <w:p w14:paraId="5366F78E" w14:textId="77777777" w:rsidR="002037C8" w:rsidRDefault="002037C8" w:rsidP="00267E25">
      <w:pPr>
        <w:rPr>
          <w:b/>
          <w:lang w:val="en-AU"/>
        </w:rPr>
      </w:pPr>
    </w:p>
    <w:p w14:paraId="5DF8A15F" w14:textId="77777777" w:rsidR="00267E25" w:rsidRPr="000919A8" w:rsidRDefault="00267E25" w:rsidP="00267E25">
      <w:pPr>
        <w:rPr>
          <w:b/>
          <w:lang w:val="en-AU"/>
        </w:rPr>
      </w:pPr>
      <w:r w:rsidRPr="000919A8">
        <w:rPr>
          <w:b/>
          <w:lang w:val="en-AU"/>
        </w:rPr>
        <w:t>Still To Be Completed:</w:t>
      </w:r>
    </w:p>
    <w:p w14:paraId="771806B0" w14:textId="265393CD" w:rsidR="00267E25" w:rsidRDefault="00267E25" w:rsidP="00267E25">
      <w:pPr>
        <w:pStyle w:val="a9"/>
        <w:ind w:left="0"/>
      </w:pPr>
      <w:r w:rsidRPr="00815A7D">
        <w:rPr>
          <w:lang w:val="en-AU"/>
        </w:rPr>
        <w:t>Functionality to show the profile picture.</w:t>
      </w:r>
    </w:p>
    <w:p w14:paraId="29E9A2B2" w14:textId="77777777" w:rsidR="008E5678" w:rsidRPr="004F4781" w:rsidRDefault="008E5678" w:rsidP="008E5678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>
        <w:rPr>
          <w:b/>
          <w:color w:val="FF0000"/>
          <w:lang w:val="en-AU"/>
        </w:rPr>
        <w:t>1</w:t>
      </w:r>
      <w:r w:rsidRPr="004F4781">
        <w:rPr>
          <w:b/>
          <w:color w:val="FF0000"/>
          <w:lang w:val="en-AU"/>
        </w:rPr>
        <w:t>:</w:t>
      </w:r>
    </w:p>
    <w:p w14:paraId="03135EA2" w14:textId="77777777" w:rsidR="008E5678" w:rsidRDefault="008E5678" w:rsidP="008E5678">
      <w:pPr>
        <w:rPr>
          <w:color w:val="000000" w:themeColor="text1"/>
          <w:lang w:val="en-AU"/>
        </w:rPr>
      </w:pPr>
    </w:p>
    <w:p w14:paraId="192229C5" w14:textId="3ADD5130" w:rsidR="008E5678" w:rsidRPr="005A1D40" w:rsidRDefault="008E5678" w:rsidP="008E5678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 xml:space="preserve">Completed </w:t>
      </w:r>
      <w:r w:rsidRPr="005A1D40">
        <w:rPr>
          <w:b/>
          <w:color w:val="000000" w:themeColor="text1"/>
          <w:lang w:val="en-AU"/>
        </w:rPr>
        <w:t xml:space="preserve"> interface:</w:t>
      </w:r>
    </w:p>
    <w:p w14:paraId="4EA937E5" w14:textId="77777777" w:rsidR="008E5678" w:rsidRDefault="008E5678" w:rsidP="008E5678">
      <w:pPr>
        <w:rPr>
          <w:color w:val="000000" w:themeColor="text1"/>
          <w:lang w:val="en-AU"/>
        </w:rPr>
      </w:pPr>
    </w:p>
    <w:p w14:paraId="4CD2280E" w14:textId="783C7A52" w:rsidR="008E5678" w:rsidRDefault="008E5678" w:rsidP="008E5678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>Added functionality to show the profile picture.</w:t>
      </w:r>
    </w:p>
    <w:p w14:paraId="35576F16" w14:textId="77777777" w:rsidR="008E5678" w:rsidRDefault="008E5678" w:rsidP="008E5678">
      <w:pPr>
        <w:rPr>
          <w:color w:val="000000" w:themeColor="text1"/>
          <w:lang w:val="en-AU"/>
        </w:rPr>
      </w:pPr>
    </w:p>
    <w:p w14:paraId="764D7C33" w14:textId="51AFED32" w:rsidR="008E5678" w:rsidRDefault="008E5678" w:rsidP="008E5678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 xml:space="preserve">Test </w:t>
      </w:r>
      <w:r w:rsidR="009513B9">
        <w:rPr>
          <w:b/>
          <w:color w:val="000000" w:themeColor="text1"/>
          <w:lang w:val="en-AU"/>
        </w:rPr>
        <w:t>Performance</w:t>
      </w:r>
    </w:p>
    <w:p w14:paraId="5F325E8E" w14:textId="2B43BF51" w:rsidR="00287578" w:rsidRPr="00CB773C" w:rsidRDefault="008E5678" w:rsidP="00CB773C">
      <w:r w:rsidRPr="00CB773C">
        <w:lastRenderedPageBreak/>
        <w:t>User open the view profile interface. The information about the user will be shown on the interface.</w:t>
      </w:r>
    </w:p>
    <w:p w14:paraId="48468AC7" w14:textId="610F4165" w:rsidR="008E5678" w:rsidRPr="00CB773C" w:rsidRDefault="008E5678" w:rsidP="00CB773C">
      <w:r w:rsidRPr="00CB773C">
        <w:drawing>
          <wp:anchor distT="0" distB="0" distL="114300" distR="114300" simplePos="0" relativeHeight="251662336" behindDoc="0" locked="0" layoutInCell="1" allowOverlap="1" wp14:anchorId="15502AC7" wp14:editId="5387B52D">
            <wp:simplePos x="0" y="0"/>
            <wp:positionH relativeFrom="column">
              <wp:posOffset>850900</wp:posOffset>
            </wp:positionH>
            <wp:positionV relativeFrom="paragraph">
              <wp:posOffset>128905</wp:posOffset>
            </wp:positionV>
            <wp:extent cx="4111625" cy="3750945"/>
            <wp:effectExtent l="0" t="0" r="3175" b="825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10-25 at 11.09.36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F20ED" w14:textId="4741C0FE" w:rsidR="00D6464E" w:rsidRPr="00CB773C" w:rsidRDefault="00D6464E" w:rsidP="00CB773C"/>
    <w:p w14:paraId="0562CF06" w14:textId="77777777" w:rsidR="008E5678" w:rsidRPr="00CB773C" w:rsidRDefault="008E5678" w:rsidP="00CB773C"/>
    <w:p w14:paraId="3AACBD25" w14:textId="77777777" w:rsidR="008E5678" w:rsidRPr="00CB773C" w:rsidRDefault="008E5678" w:rsidP="00CB773C"/>
    <w:p w14:paraId="0FE1157A" w14:textId="77777777" w:rsidR="008E5678" w:rsidRPr="00CB773C" w:rsidRDefault="008E5678" w:rsidP="00CB773C"/>
    <w:p w14:paraId="4901A56A" w14:textId="77777777" w:rsidR="008E5678" w:rsidRPr="00CB773C" w:rsidRDefault="008E5678" w:rsidP="00CB773C"/>
    <w:p w14:paraId="5F33A0E8" w14:textId="77777777" w:rsidR="008E5678" w:rsidRPr="00CB773C" w:rsidRDefault="008E5678" w:rsidP="00CB773C"/>
    <w:p w14:paraId="5AB0D678" w14:textId="77777777" w:rsidR="008E5678" w:rsidRPr="00CB773C" w:rsidRDefault="008E5678" w:rsidP="00CB773C"/>
    <w:p w14:paraId="4D20B2E7" w14:textId="77777777" w:rsidR="008E5678" w:rsidRPr="00CB773C" w:rsidRDefault="008E5678" w:rsidP="00CB773C"/>
    <w:p w14:paraId="7A7C24AD" w14:textId="77777777" w:rsidR="008E5678" w:rsidRPr="00CB773C" w:rsidRDefault="008E5678" w:rsidP="00CB773C"/>
    <w:p w14:paraId="0797FC1C" w14:textId="77777777" w:rsidR="008E5678" w:rsidRPr="00CB773C" w:rsidRDefault="008E5678" w:rsidP="00CB773C"/>
    <w:p w14:paraId="6CAF6A01" w14:textId="77777777" w:rsidR="008E5678" w:rsidRPr="00CB773C" w:rsidRDefault="008E5678" w:rsidP="00CB773C"/>
    <w:p w14:paraId="20828C2C" w14:textId="77777777" w:rsidR="008E5678" w:rsidRPr="00CB773C" w:rsidRDefault="008E5678" w:rsidP="00CB773C"/>
    <w:p w14:paraId="4B48255D" w14:textId="77777777" w:rsidR="008E5678" w:rsidRPr="00CB773C" w:rsidRDefault="008E5678" w:rsidP="00CB773C"/>
    <w:p w14:paraId="29CE2F29" w14:textId="77777777" w:rsidR="008E5678" w:rsidRPr="00CB773C" w:rsidRDefault="008E5678" w:rsidP="00CB773C"/>
    <w:p w14:paraId="65F41195" w14:textId="77777777" w:rsidR="008E5678" w:rsidRPr="00CB773C" w:rsidRDefault="008E5678" w:rsidP="00CB773C"/>
    <w:p w14:paraId="7DA229A8" w14:textId="3BB52AFA" w:rsidR="00CB773C" w:rsidRPr="00CB773C" w:rsidRDefault="00CB773C" w:rsidP="00CB773C"/>
    <w:p w14:paraId="303E876C" w14:textId="77777777" w:rsidR="00CB773C" w:rsidRPr="00CB773C" w:rsidRDefault="00CB773C" w:rsidP="00CB773C"/>
    <w:p w14:paraId="38215D27" w14:textId="56333672" w:rsidR="00CB773C" w:rsidRDefault="00CB773C">
      <w:pPr>
        <w:widowControl/>
        <w:spacing w:line="240" w:lineRule="auto"/>
      </w:pPr>
      <w:bookmarkStart w:id="20" w:name="_Toc465103322"/>
    </w:p>
    <w:p w14:paraId="05BC85C4" w14:textId="3A562564" w:rsidR="00CB773C" w:rsidRDefault="00CB773C">
      <w:pPr>
        <w:widowControl/>
        <w:spacing w:line="240" w:lineRule="auto"/>
      </w:pPr>
    </w:p>
    <w:p w14:paraId="15E53796" w14:textId="24B5E479" w:rsidR="00CB773C" w:rsidRDefault="00CB773C">
      <w:pPr>
        <w:widowControl/>
        <w:spacing w:line="240" w:lineRule="auto"/>
      </w:pPr>
    </w:p>
    <w:p w14:paraId="710AC5AE" w14:textId="6078472F" w:rsidR="00CB773C" w:rsidRDefault="00CB773C">
      <w:pPr>
        <w:widowControl/>
        <w:spacing w:line="240" w:lineRule="auto"/>
      </w:pPr>
    </w:p>
    <w:p w14:paraId="014FADBF" w14:textId="0EBF7E57" w:rsidR="00CB773C" w:rsidRDefault="00CB773C">
      <w:pPr>
        <w:widowControl/>
        <w:spacing w:line="240" w:lineRule="auto"/>
      </w:pPr>
    </w:p>
    <w:p w14:paraId="635E8E52" w14:textId="0356230F" w:rsidR="00CB773C" w:rsidRDefault="00CB773C">
      <w:pPr>
        <w:widowControl/>
        <w:spacing w:line="240" w:lineRule="auto"/>
      </w:pPr>
    </w:p>
    <w:p w14:paraId="1A8BA4AF" w14:textId="60DB2365" w:rsidR="00CB773C" w:rsidRDefault="00CB773C">
      <w:pPr>
        <w:widowControl/>
        <w:spacing w:line="240" w:lineRule="auto"/>
      </w:pPr>
    </w:p>
    <w:p w14:paraId="51E9D6E5" w14:textId="4E06037D" w:rsidR="00CB773C" w:rsidRDefault="00CB773C">
      <w:pPr>
        <w:widowControl/>
        <w:spacing w:line="240" w:lineRule="auto"/>
      </w:pPr>
    </w:p>
    <w:p w14:paraId="57C0B264" w14:textId="409FEEFC" w:rsidR="00CB773C" w:rsidRDefault="00CB773C">
      <w:pPr>
        <w:widowControl/>
        <w:spacing w:line="240" w:lineRule="auto"/>
      </w:pPr>
    </w:p>
    <w:p w14:paraId="34F2D844" w14:textId="1AF469ED" w:rsidR="00CB773C" w:rsidRPr="004F4781" w:rsidRDefault="00CB773C" w:rsidP="00CB773C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t>Iteration 1</w:t>
      </w:r>
      <w:r>
        <w:rPr>
          <w:b/>
          <w:color w:val="FF0000"/>
          <w:lang w:val="en-AU"/>
        </w:rPr>
        <w:t>2</w:t>
      </w:r>
      <w:r w:rsidRPr="004F4781">
        <w:rPr>
          <w:b/>
          <w:color w:val="FF0000"/>
          <w:lang w:val="en-AU"/>
        </w:rPr>
        <w:t>:</w:t>
      </w:r>
    </w:p>
    <w:p w14:paraId="635F84A3" w14:textId="77777777" w:rsidR="00CB773C" w:rsidRDefault="00CB773C" w:rsidP="00CB773C">
      <w:pPr>
        <w:rPr>
          <w:color w:val="000000" w:themeColor="text1"/>
          <w:lang w:val="en-AU"/>
        </w:rPr>
      </w:pPr>
    </w:p>
    <w:p w14:paraId="0B9B3FF4" w14:textId="76F0A1BA" w:rsidR="00CB773C" w:rsidRPr="00CB773C" w:rsidRDefault="00CB773C" w:rsidP="00CB773C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 xml:space="preserve">Completed </w:t>
      </w:r>
      <w:r w:rsidRPr="005A1D40">
        <w:rPr>
          <w:b/>
          <w:color w:val="000000" w:themeColor="text1"/>
          <w:lang w:val="en-AU"/>
        </w:rPr>
        <w:t xml:space="preserve"> interface:</w:t>
      </w:r>
    </w:p>
    <w:p w14:paraId="5DF125FE" w14:textId="027E6807" w:rsidR="00CB773C" w:rsidRDefault="00CB773C" w:rsidP="00CB773C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 xml:space="preserve">Added functionality to </w:t>
      </w:r>
      <w:r>
        <w:rPr>
          <w:rFonts w:hint="eastAsia"/>
          <w:color w:val="000000" w:themeColor="text1"/>
          <w:lang w:val="en-AU" w:eastAsia="zh-CN"/>
        </w:rPr>
        <w:t>Search</w:t>
      </w:r>
      <w:r>
        <w:rPr>
          <w:color w:val="000000" w:themeColor="text1"/>
          <w:lang w:val="en-AU"/>
        </w:rPr>
        <w:t xml:space="preserve"> User</w:t>
      </w:r>
      <w:r>
        <w:rPr>
          <w:color w:val="000000" w:themeColor="text1"/>
          <w:lang w:val="en-AU"/>
        </w:rPr>
        <w:t>.</w:t>
      </w:r>
    </w:p>
    <w:p w14:paraId="46697729" w14:textId="77777777" w:rsidR="00CB773C" w:rsidRDefault="00CB773C" w:rsidP="00CB773C">
      <w:pPr>
        <w:rPr>
          <w:color w:val="000000" w:themeColor="text1"/>
          <w:lang w:val="en-AU"/>
        </w:rPr>
      </w:pPr>
    </w:p>
    <w:p w14:paraId="2A4B0CB2" w14:textId="77777777" w:rsidR="009513B9" w:rsidRDefault="00CB773C" w:rsidP="009513B9">
      <w:pPr>
        <w:rPr>
          <w:b/>
          <w:color w:val="000000" w:themeColor="text1"/>
          <w:lang w:val="en-AU"/>
        </w:rPr>
      </w:pPr>
      <w:r w:rsidRPr="009513B9">
        <w:rPr>
          <w:b/>
          <w:color w:val="000000" w:themeColor="text1"/>
          <w:lang w:val="en-AU"/>
        </w:rPr>
        <w:t xml:space="preserve">Test performance: </w:t>
      </w:r>
    </w:p>
    <w:p w14:paraId="52A01376" w14:textId="4FAE35DD" w:rsidR="00CB773C" w:rsidRDefault="009513B9" w:rsidP="009513B9">
      <w:pPr>
        <w:rPr>
          <w:lang w:val="en-AU" w:eastAsia="zh-CN"/>
        </w:rPr>
      </w:pPr>
      <w:r>
        <w:rPr>
          <w:rFonts w:hint="eastAsia"/>
          <w:lang w:val="en-AU" w:eastAsia="zh-CN"/>
        </w:rPr>
        <w:t xml:space="preserve">User input </w:t>
      </w:r>
      <w:r>
        <w:rPr>
          <w:lang w:val="en-AU" w:eastAsia="zh-CN"/>
        </w:rPr>
        <w:t xml:space="preserve">in search bar in search user interface. Search result will be shown in the interface. </w:t>
      </w:r>
      <w:r>
        <w:rPr>
          <w:lang w:val="en-AU" w:eastAsia="zh-CN"/>
        </w:rPr>
        <w:pict w14:anchorId="3D7286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75pt;height:192.5pt">
            <v:imagedata r:id="rId42" o:title="untitled"/>
          </v:shape>
        </w:pict>
      </w:r>
    </w:p>
    <w:p w14:paraId="69553E71" w14:textId="418667A4" w:rsidR="009513B9" w:rsidRDefault="009513B9" w:rsidP="009513B9">
      <w:pPr>
        <w:rPr>
          <w:lang w:val="en-AU" w:eastAsia="zh-CN"/>
        </w:rPr>
      </w:pPr>
    </w:p>
    <w:p w14:paraId="063CA335" w14:textId="77777777" w:rsidR="009513B9" w:rsidRPr="004F4781" w:rsidRDefault="009513B9" w:rsidP="009513B9">
      <w:pPr>
        <w:rPr>
          <w:b/>
          <w:color w:val="FF0000"/>
          <w:lang w:val="en-AU"/>
        </w:rPr>
      </w:pPr>
      <w:r w:rsidRPr="004F4781">
        <w:rPr>
          <w:b/>
          <w:color w:val="FF0000"/>
          <w:lang w:val="en-AU"/>
        </w:rPr>
        <w:lastRenderedPageBreak/>
        <w:t>Iteration 1</w:t>
      </w:r>
      <w:r>
        <w:rPr>
          <w:b/>
          <w:color w:val="FF0000"/>
          <w:lang w:val="en-AU"/>
        </w:rPr>
        <w:t>2</w:t>
      </w:r>
      <w:r w:rsidRPr="004F4781">
        <w:rPr>
          <w:b/>
          <w:color w:val="FF0000"/>
          <w:lang w:val="en-AU"/>
        </w:rPr>
        <w:t>:</w:t>
      </w:r>
    </w:p>
    <w:p w14:paraId="5F4DE252" w14:textId="77777777" w:rsidR="009513B9" w:rsidRDefault="009513B9" w:rsidP="009513B9">
      <w:pPr>
        <w:rPr>
          <w:color w:val="000000" w:themeColor="text1"/>
          <w:lang w:val="en-AU"/>
        </w:rPr>
      </w:pPr>
    </w:p>
    <w:p w14:paraId="49F05B39" w14:textId="77777777" w:rsidR="009513B9" w:rsidRPr="00CB773C" w:rsidRDefault="009513B9" w:rsidP="009513B9">
      <w:pPr>
        <w:rPr>
          <w:b/>
          <w:color w:val="000000" w:themeColor="text1"/>
          <w:lang w:val="en-AU"/>
        </w:rPr>
      </w:pPr>
      <w:r>
        <w:rPr>
          <w:b/>
          <w:color w:val="000000" w:themeColor="text1"/>
          <w:lang w:val="en-AU"/>
        </w:rPr>
        <w:t xml:space="preserve">Completed </w:t>
      </w:r>
      <w:r w:rsidRPr="005A1D40">
        <w:rPr>
          <w:b/>
          <w:color w:val="000000" w:themeColor="text1"/>
          <w:lang w:val="en-AU"/>
        </w:rPr>
        <w:t xml:space="preserve"> interface:</w:t>
      </w:r>
    </w:p>
    <w:p w14:paraId="24E88814" w14:textId="6DC8820A" w:rsidR="009513B9" w:rsidRDefault="009513B9" w:rsidP="009513B9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t xml:space="preserve">Added functionality to </w:t>
      </w:r>
      <w:r>
        <w:rPr>
          <w:rFonts w:hint="eastAsia"/>
          <w:color w:val="000000" w:themeColor="text1"/>
          <w:lang w:val="en-AU" w:eastAsia="zh-CN"/>
        </w:rPr>
        <w:t>Search</w:t>
      </w:r>
      <w:r>
        <w:rPr>
          <w:color w:val="000000" w:themeColor="text1"/>
          <w:lang w:val="en-AU"/>
        </w:rPr>
        <w:t xml:space="preserve"> User</w:t>
      </w:r>
      <w:r>
        <w:rPr>
          <w:color w:val="000000" w:themeColor="text1"/>
          <w:lang w:val="en-AU"/>
        </w:rPr>
        <w:t xml:space="preserve"> for filter search result</w:t>
      </w:r>
      <w:r>
        <w:rPr>
          <w:color w:val="000000" w:themeColor="text1"/>
          <w:lang w:val="en-AU"/>
        </w:rPr>
        <w:t>.</w:t>
      </w:r>
    </w:p>
    <w:p w14:paraId="07B9301A" w14:textId="77777777" w:rsidR="009513B9" w:rsidRDefault="009513B9" w:rsidP="009513B9">
      <w:pPr>
        <w:rPr>
          <w:color w:val="000000" w:themeColor="text1"/>
          <w:lang w:val="en-AU"/>
        </w:rPr>
      </w:pPr>
    </w:p>
    <w:p w14:paraId="6676F7D6" w14:textId="77777777" w:rsidR="009513B9" w:rsidRDefault="009513B9" w:rsidP="009513B9">
      <w:pPr>
        <w:rPr>
          <w:b/>
          <w:color w:val="000000" w:themeColor="text1"/>
          <w:lang w:val="en-AU"/>
        </w:rPr>
      </w:pPr>
      <w:r w:rsidRPr="009513B9">
        <w:rPr>
          <w:b/>
          <w:color w:val="000000" w:themeColor="text1"/>
          <w:lang w:val="en-AU"/>
        </w:rPr>
        <w:t xml:space="preserve">Test performance: </w:t>
      </w:r>
    </w:p>
    <w:p w14:paraId="5C42D5B8" w14:textId="4078541A" w:rsidR="009513B9" w:rsidRDefault="009513B9" w:rsidP="009513B9">
      <w:pPr>
        <w:rPr>
          <w:lang w:val="en-AU" w:eastAsia="zh-CN"/>
        </w:rPr>
      </w:pPr>
      <w:r>
        <w:rPr>
          <w:rFonts w:hint="eastAsia"/>
          <w:lang w:val="en-AU" w:eastAsia="zh-CN"/>
        </w:rPr>
        <w:t xml:space="preserve">User input </w:t>
      </w:r>
      <w:r>
        <w:rPr>
          <w:lang w:val="en-AU" w:eastAsia="zh-CN"/>
        </w:rPr>
        <w:t>in search bar in search user interface. Search result will be shown in the interface.</w:t>
      </w:r>
    </w:p>
    <w:p w14:paraId="633F2DEE" w14:textId="66B2A0BA" w:rsidR="009513B9" w:rsidRPr="00CB773C" w:rsidRDefault="009513B9" w:rsidP="009513B9">
      <w:pPr>
        <w:rPr>
          <w:rFonts w:hint="eastAsia"/>
          <w:lang w:val="en-AU" w:eastAsia="zh-CN"/>
        </w:rPr>
      </w:pPr>
      <w:r>
        <w:rPr>
          <w:lang w:val="en-AU" w:eastAsia="zh-CN"/>
        </w:rPr>
        <w:pict w14:anchorId="3C5126F4">
          <v:shape id="_x0000_i1031" type="#_x0000_t75" style="width:120.75pt;height:154.25pt">
            <v:imagedata r:id="rId43" o:title="untitled" cropleft="48469f"/>
          </v:shape>
        </w:pict>
      </w:r>
    </w:p>
    <w:p w14:paraId="4FDAFCCE" w14:textId="7AB6329E" w:rsidR="00CB773C" w:rsidRDefault="00CB773C">
      <w:pPr>
        <w:widowControl/>
        <w:spacing w:line="240" w:lineRule="auto"/>
      </w:pPr>
      <w:r>
        <w:br w:type="page"/>
      </w:r>
    </w:p>
    <w:p w14:paraId="3AC0E191" w14:textId="77777777" w:rsidR="00CB773C" w:rsidRPr="00CB773C" w:rsidRDefault="00CB773C">
      <w:pPr>
        <w:widowControl/>
        <w:spacing w:line="240" w:lineRule="auto"/>
      </w:pPr>
    </w:p>
    <w:p w14:paraId="3E865404" w14:textId="77D7443C" w:rsidR="0053128E" w:rsidRDefault="005F4CD4" w:rsidP="00CB773C">
      <w:pPr>
        <w:pStyle w:val="1"/>
        <w:numPr>
          <w:ilvl w:val="0"/>
          <w:numId w:val="0"/>
        </w:numPr>
        <w:ind w:left="360"/>
      </w:pPr>
      <w:r>
        <w:t>Resources</w:t>
      </w:r>
      <w:r w:rsidR="00BD4D80">
        <w:t>:</w:t>
      </w:r>
      <w:bookmarkEnd w:id="20"/>
    </w:p>
    <w:p w14:paraId="5A444F8D" w14:textId="1541613F" w:rsidR="0053128E" w:rsidRDefault="0053128E" w:rsidP="00CB773C">
      <w:pPr>
        <w:pStyle w:val="a9"/>
        <w:ind w:left="360"/>
      </w:pPr>
      <w:r>
        <w:t>Computer with QT Framework</w:t>
      </w:r>
      <w:r w:rsidR="00172EE0">
        <w:t xml:space="preserve"> and software modelling application</w:t>
      </w:r>
    </w:p>
    <w:p w14:paraId="217802C5" w14:textId="140F10DE" w:rsidR="001D5524" w:rsidRDefault="001D5524" w:rsidP="00CB773C">
      <w:pPr>
        <w:pStyle w:val="a9"/>
        <w:ind w:left="360"/>
      </w:pPr>
      <w:r>
        <w:t>4 Team members.</w:t>
      </w:r>
    </w:p>
    <w:p w14:paraId="594FD122" w14:textId="77777777" w:rsidR="005F4CD4" w:rsidRDefault="0053128E" w:rsidP="00CB773C">
      <w:pPr>
        <w:pStyle w:val="a9"/>
        <w:ind w:left="360"/>
      </w:pPr>
      <w:r>
        <w:t>MySQL databases so each member can test their user interface functionality locally.</w:t>
      </w:r>
    </w:p>
    <w:p w14:paraId="19518BE3" w14:textId="77777777" w:rsidR="005F4CD4" w:rsidRDefault="005F4CD4" w:rsidP="005F4CD4">
      <w:pPr>
        <w:pStyle w:val="a9"/>
      </w:pPr>
    </w:p>
    <w:p w14:paraId="1483F6A2" w14:textId="0B08D036" w:rsidR="005F4CD4" w:rsidRDefault="005F4CD4" w:rsidP="005F4CD4">
      <w:pPr>
        <w:pStyle w:val="1"/>
        <w:rPr>
          <w:b w:val="0"/>
        </w:rPr>
      </w:pPr>
      <w:bookmarkStart w:id="21" w:name="_Toc465103323"/>
      <w:r>
        <w:t>Use Cases</w:t>
      </w:r>
      <w:bookmarkEnd w:id="21"/>
    </w:p>
    <w:p w14:paraId="6C286043" w14:textId="6401D077" w:rsidR="005F4CD4" w:rsidRPr="007F0B24" w:rsidRDefault="005F4CD4" w:rsidP="0053128E">
      <w:pPr>
        <w:pStyle w:val="InfoBlue"/>
        <w:rPr>
          <w:b/>
        </w:rPr>
      </w:pPr>
      <w:r w:rsidRPr="007F0B24">
        <w:rPr>
          <w:b/>
        </w:rPr>
        <w:t>Use cases covered over the construction phase:</w:t>
      </w:r>
    </w:p>
    <w:p w14:paraId="23419CAB" w14:textId="07713FF2" w:rsidR="001C3EBD" w:rsidRDefault="00172EE0" w:rsidP="0053128E">
      <w:pPr>
        <w:pStyle w:val="InfoBlue"/>
      </w:pPr>
      <w:r>
        <w:t xml:space="preserve">Use Case 1: The system should </w:t>
      </w:r>
      <w:r w:rsidR="00E875FD">
        <w:t>provide a user with</w:t>
      </w:r>
      <w:r>
        <w:t xml:space="preserve"> a gui </w:t>
      </w:r>
      <w:r w:rsidR="00E875FD">
        <w:t>to</w:t>
      </w:r>
      <w:r>
        <w:t xml:space="preserve"> register</w:t>
      </w:r>
      <w:r w:rsidR="00E875FD">
        <w:t xml:space="preserve"> and create an account</w:t>
      </w:r>
      <w:r>
        <w:t>.</w:t>
      </w:r>
    </w:p>
    <w:p w14:paraId="336FB172" w14:textId="2EA8EDC8" w:rsidR="00172EE0" w:rsidRDefault="00172EE0" w:rsidP="00172EE0">
      <w:pPr>
        <w:pStyle w:val="a9"/>
      </w:pPr>
      <w:r>
        <w:t xml:space="preserve">Use Case 2: The system should </w:t>
      </w:r>
      <w:r w:rsidR="00E875FD">
        <w:t xml:space="preserve">provide a user with a gui to </w:t>
      </w:r>
      <w:r>
        <w:t>log in.</w:t>
      </w:r>
    </w:p>
    <w:p w14:paraId="142E8951" w14:textId="0F42CC19" w:rsidR="00CD1CA4" w:rsidRDefault="00CD1CA4" w:rsidP="00CD1CA4">
      <w:pPr>
        <w:pStyle w:val="a9"/>
        <w:rPr>
          <w:rFonts w:eastAsia="Calibri"/>
          <w:szCs w:val="24"/>
          <w:lang w:val="en-AU"/>
        </w:rPr>
      </w:pPr>
      <w:r>
        <w:t xml:space="preserve">Use Case 3: </w:t>
      </w:r>
      <w:r w:rsidRPr="00F46602">
        <w:rPr>
          <w:rFonts w:eastAsia="Calibri"/>
          <w:szCs w:val="24"/>
          <w:lang w:val="en-AU"/>
        </w:rPr>
        <w:t>The system should provide any user with a GUI to modify profile details, name, phone, address, and password.</w:t>
      </w:r>
    </w:p>
    <w:p w14:paraId="6346FE7E" w14:textId="77777777" w:rsidR="00CB773C" w:rsidRDefault="00BE1926" w:rsidP="00CB773C">
      <w:pPr>
        <w:pStyle w:val="a9"/>
      </w:pPr>
      <w:r>
        <w:t>Use Case 4: The system should provide users with a gui form to search for bugs of any type.</w:t>
      </w:r>
    </w:p>
    <w:p w14:paraId="50C4FCB9" w14:textId="7B6EC34B" w:rsidR="00BE1926" w:rsidRPr="00BE1926" w:rsidRDefault="00BE1926" w:rsidP="00CB773C">
      <w:pPr>
        <w:pStyle w:val="a9"/>
      </w:pPr>
      <w:r>
        <w:t>Use Case 5:  The system should provide a user with a gui to change personal information.</w:t>
      </w:r>
    </w:p>
    <w:p w14:paraId="3368D85C" w14:textId="77777777" w:rsidR="00CD1CA4" w:rsidRPr="009377D1" w:rsidRDefault="00CD1CA4" w:rsidP="00CD1CA4">
      <w:pPr>
        <w:spacing w:line="276" w:lineRule="auto"/>
        <w:ind w:firstLine="720"/>
        <w:rPr>
          <w:rFonts w:eastAsia="Calibri"/>
          <w:szCs w:val="24"/>
          <w:lang w:val="en-AU"/>
        </w:rPr>
      </w:pPr>
      <w:r>
        <w:rPr>
          <w:rFonts w:eastAsia="Calibri"/>
          <w:szCs w:val="24"/>
          <w:lang w:val="en-AU"/>
        </w:rPr>
        <w:t xml:space="preserve">Use Case 6: </w:t>
      </w:r>
      <w:r w:rsidRPr="009377D1">
        <w:rPr>
          <w:rFonts w:eastAsia="Calibri"/>
          <w:szCs w:val="24"/>
          <w:lang w:val="en-AU"/>
        </w:rPr>
        <w:t>The system should provide a user with a GUI form to search for users of any type.</w:t>
      </w:r>
    </w:p>
    <w:p w14:paraId="584115DD" w14:textId="77777777" w:rsidR="00CD1CA4" w:rsidRPr="009377D1" w:rsidRDefault="00CD1CA4" w:rsidP="00CD1CA4">
      <w:pPr>
        <w:spacing w:line="276" w:lineRule="auto"/>
        <w:ind w:firstLine="720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Search criteria include: First Name, Last Name, Email, Role, Account</w:t>
      </w:r>
    </w:p>
    <w:p w14:paraId="109CA69D" w14:textId="53F0B452" w:rsidR="00CD1CA4" w:rsidRDefault="00CD1CA4" w:rsidP="00CD1CA4">
      <w:pPr>
        <w:pStyle w:val="a9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Status and Key word.</w:t>
      </w:r>
    </w:p>
    <w:p w14:paraId="6EC87470" w14:textId="77777777" w:rsidR="00CD1CA4" w:rsidRPr="009377D1" w:rsidRDefault="00CD1CA4" w:rsidP="00CD1CA4">
      <w:pPr>
        <w:spacing w:line="276" w:lineRule="auto"/>
        <w:ind w:left="720"/>
        <w:rPr>
          <w:rFonts w:eastAsia="Calibri"/>
          <w:szCs w:val="24"/>
          <w:lang w:val="en-AU"/>
        </w:rPr>
      </w:pPr>
      <w:r>
        <w:rPr>
          <w:rFonts w:eastAsia="Calibri"/>
          <w:szCs w:val="24"/>
          <w:lang w:val="en-AU"/>
        </w:rPr>
        <w:t xml:space="preserve">Use Case 7: </w:t>
      </w:r>
      <w:r w:rsidRPr="009377D1">
        <w:rPr>
          <w:rFonts w:eastAsia="Calibri"/>
          <w:szCs w:val="24"/>
          <w:lang w:val="en-AU"/>
        </w:rPr>
        <w:t>The system should provide a user with a GUI to view any non-administrator user profile. A profile consists of First Name, Last Name, User Name, Password</w:t>
      </w:r>
    </w:p>
    <w:p w14:paraId="0F6E94C6" w14:textId="1B27D01F" w:rsidR="00CD1CA4" w:rsidRDefault="00CD1CA4" w:rsidP="00CD1CA4">
      <w:pPr>
        <w:pStyle w:val="a9"/>
        <w:rPr>
          <w:rFonts w:eastAsia="Calibri"/>
          <w:szCs w:val="24"/>
          <w:lang w:val="en-AU"/>
        </w:rPr>
      </w:pPr>
      <w:r w:rsidRPr="009377D1">
        <w:rPr>
          <w:rFonts w:eastAsia="Calibri"/>
          <w:szCs w:val="24"/>
          <w:lang w:val="en-AU"/>
        </w:rPr>
        <w:t>(Cannot be viewed), Email, Addresses, Account Status, Role (required), Date of Birth</w:t>
      </w:r>
    </w:p>
    <w:p w14:paraId="4D681B7A" w14:textId="65130A6D" w:rsidR="00CD1CA4" w:rsidRDefault="00CD1CA4" w:rsidP="00CD1CA4">
      <w:pPr>
        <w:pStyle w:val="a9"/>
      </w:pPr>
      <w:r>
        <w:rPr>
          <w:rFonts w:eastAsia="Calibri"/>
          <w:szCs w:val="24"/>
          <w:lang w:val="en-AU"/>
        </w:rPr>
        <w:t xml:space="preserve">Use Case 11: </w:t>
      </w:r>
      <w:r w:rsidRPr="009377D1">
        <w:rPr>
          <w:rFonts w:eastAsia="Calibri" w:cs="Arial"/>
          <w:szCs w:val="24"/>
          <w:lang w:val="en-AU"/>
        </w:rPr>
        <w:t xml:space="preserve">The system should provide a user of any type </w:t>
      </w:r>
      <w:r w:rsidRPr="009377D1">
        <w:rPr>
          <w:rFonts w:eastAsia="Calibri" w:cs="Arial"/>
          <w:szCs w:val="24"/>
        </w:rPr>
        <w:t>(</w:t>
      </w:r>
      <w:r w:rsidRPr="009377D1">
        <w:rPr>
          <w:rFonts w:eastAsia="Calibri"/>
          <w:szCs w:val="24"/>
          <w:lang w:val="en-AU"/>
        </w:rPr>
        <w:t xml:space="preserve">Reporter, Developer, Triager, and Reviewer) </w:t>
      </w:r>
      <w:r w:rsidRPr="009377D1">
        <w:rPr>
          <w:rFonts w:eastAsia="Calibri" w:cs="Arial"/>
          <w:szCs w:val="24"/>
          <w:lang w:val="en-AU"/>
        </w:rPr>
        <w:t>with a GUI form to</w:t>
      </w:r>
      <w:r w:rsidRPr="009377D1">
        <w:rPr>
          <w:rFonts w:ascii="Arial" w:eastAsia="Calibri" w:hAnsi="Arial" w:cs="Arial"/>
          <w:szCs w:val="24"/>
          <w:lang w:val="en-AU"/>
        </w:rPr>
        <w:t xml:space="preserve"> </w:t>
      </w:r>
      <w:r w:rsidRPr="009377D1">
        <w:rPr>
          <w:rFonts w:cs="Arial"/>
          <w:szCs w:val="24"/>
          <w:lang w:val="en-AU"/>
        </w:rPr>
        <w:t>subscribe to the bug</w:t>
      </w:r>
      <w:r>
        <w:rPr>
          <w:rFonts w:cs="Arial"/>
          <w:szCs w:val="24"/>
          <w:lang w:val="en-AU"/>
        </w:rPr>
        <w:t>.</w:t>
      </w:r>
    </w:p>
    <w:p w14:paraId="43A57227" w14:textId="5CC5B358" w:rsidR="00972A0A" w:rsidRDefault="00972A0A" w:rsidP="00172EE0">
      <w:pPr>
        <w:pStyle w:val="a9"/>
      </w:pPr>
      <w:r>
        <w:t xml:space="preserve">Use Case 12: </w:t>
      </w:r>
      <w:r w:rsidR="00E875FD">
        <w:t xml:space="preserve">The system should </w:t>
      </w:r>
      <w:r w:rsidR="00CD1CA4">
        <w:t>provide a user with a gui to add a new bug.</w:t>
      </w:r>
    </w:p>
    <w:p w14:paraId="277E2F61" w14:textId="60162A78" w:rsidR="00CD1CA4" w:rsidRDefault="00CD1CA4" w:rsidP="00172EE0">
      <w:pPr>
        <w:pStyle w:val="a9"/>
      </w:pPr>
      <w:r>
        <w:t xml:space="preserve">Use Case 13: </w:t>
      </w:r>
      <w:r w:rsidRPr="00590520">
        <w:rPr>
          <w:rFonts w:eastAsia="Calibri"/>
          <w:szCs w:val="24"/>
          <w:lang w:val="en-AU"/>
        </w:rPr>
        <w:t>The system should provide any user with a facility to add comments</w:t>
      </w:r>
      <w:r>
        <w:rPr>
          <w:rFonts w:eastAsia="Calibri"/>
          <w:szCs w:val="24"/>
          <w:lang w:val="en-AU"/>
        </w:rPr>
        <w:t>.</w:t>
      </w:r>
    </w:p>
    <w:p w14:paraId="5CFB30BB" w14:textId="2A76A251" w:rsidR="006C1F03" w:rsidRDefault="005E00F8" w:rsidP="00172EE0">
      <w:pPr>
        <w:pStyle w:val="a9"/>
        <w:rPr>
          <w:rFonts w:eastAsia="Calibri"/>
          <w:szCs w:val="24"/>
        </w:rPr>
      </w:pPr>
      <w:r>
        <w:t>Us</w:t>
      </w:r>
      <w:r w:rsidR="001B3ECA">
        <w:t>e</w:t>
      </w:r>
      <w:r>
        <w:t xml:space="preserve"> </w:t>
      </w:r>
      <w:r w:rsidR="006C1F03">
        <w:t>Case</w:t>
      </w:r>
      <w:r w:rsidR="001B3ECA">
        <w:t xml:space="preserve"> </w:t>
      </w:r>
      <w:r w:rsidR="00CD1CA4">
        <w:t>18</w:t>
      </w:r>
      <w:r w:rsidR="001B3ECA">
        <w:t>:</w:t>
      </w:r>
      <w:r w:rsidR="006C1F03">
        <w:t xml:space="preserve"> </w:t>
      </w:r>
      <w:r w:rsidR="006C1F03" w:rsidRPr="00143477">
        <w:rPr>
          <w:rFonts w:eastAsia="Calibri"/>
          <w:szCs w:val="24"/>
        </w:rPr>
        <w:t xml:space="preserve">The system should provide a </w:t>
      </w:r>
      <w:r w:rsidR="006C1F03">
        <w:rPr>
          <w:rFonts w:eastAsia="Calibri"/>
          <w:szCs w:val="24"/>
        </w:rPr>
        <w:t>User</w:t>
      </w:r>
      <w:r w:rsidR="006C1F03" w:rsidRPr="00143477">
        <w:rPr>
          <w:rFonts w:eastAsia="Calibri"/>
          <w:szCs w:val="24"/>
        </w:rPr>
        <w:t xml:space="preserve"> with a GUI to view Bugs</w:t>
      </w:r>
      <w:r w:rsidR="006C1F03">
        <w:rPr>
          <w:rFonts w:eastAsia="Calibri"/>
          <w:szCs w:val="24"/>
        </w:rPr>
        <w:t>.</w:t>
      </w:r>
    </w:p>
    <w:p w14:paraId="72500AB1" w14:textId="24521761" w:rsidR="00CD1CA4" w:rsidRDefault="00CD1CA4" w:rsidP="00172EE0">
      <w:pPr>
        <w:pStyle w:val="a9"/>
        <w:rPr>
          <w:rFonts w:eastAsia="Calibri"/>
          <w:szCs w:val="24"/>
        </w:rPr>
      </w:pPr>
      <w:r>
        <w:rPr>
          <w:rFonts w:eastAsia="Calibri"/>
          <w:szCs w:val="24"/>
        </w:rPr>
        <w:t xml:space="preserve">Use Case 19: </w:t>
      </w:r>
      <w:r w:rsidRPr="009D6FA3">
        <w:rPr>
          <w:rFonts w:eastAsia="Calibri"/>
          <w:szCs w:val="24"/>
          <w:lang w:val="en-AU"/>
        </w:rPr>
        <w:t>The system should provide a Triager with a GUI to edit existing Bugs in the System. Details such as title, description, status, severity, priority, assigned developer can be changed</w:t>
      </w:r>
    </w:p>
    <w:p w14:paraId="15AC8C21" w14:textId="77777777" w:rsidR="00D6464E" w:rsidRDefault="001548B3">
      <w:pPr>
        <w:pStyle w:val="1"/>
        <w:rPr>
          <w:b w:val="0"/>
        </w:rPr>
      </w:pPr>
      <w:bookmarkStart w:id="22" w:name="_Toc465103324"/>
      <w:r>
        <w:t>Evaluation Criteria</w:t>
      </w:r>
      <w:bookmarkEnd w:id="22"/>
    </w:p>
    <w:p w14:paraId="17887B79" w14:textId="42A4A43E" w:rsidR="0009774D" w:rsidRDefault="006F55AF" w:rsidP="0053128E">
      <w:pPr>
        <w:pStyle w:val="InfoBlue"/>
      </w:pPr>
      <w:r>
        <w:t xml:space="preserve">All guis must </w:t>
      </w:r>
      <w:r w:rsidR="00ED5BAB">
        <w:t xml:space="preserve">provide the functionality </w:t>
      </w:r>
      <w:r w:rsidR="007F0B24">
        <w:t>required</w:t>
      </w:r>
      <w:r w:rsidR="00ED5BAB">
        <w:t xml:space="preserve"> for its specific use</w:t>
      </w:r>
      <w:r w:rsidR="007F0B24">
        <w:t xml:space="preserve"> case</w:t>
      </w:r>
      <w:r w:rsidR="00ED5BAB">
        <w:t>, as outlined in SRS.docx V1.3.</w:t>
      </w:r>
    </w:p>
    <w:sectPr w:rsidR="0009774D">
      <w:headerReference w:type="default" r:id="rId44"/>
      <w:footerReference w:type="default" r:id="rId45"/>
      <w:headerReference w:type="first" r:id="rId46"/>
      <w:footerReference w:type="first" r:id="rId47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3B1161" w14:textId="77777777" w:rsidR="00B81286" w:rsidRDefault="00B81286">
      <w:pPr>
        <w:spacing w:line="240" w:lineRule="auto"/>
      </w:pPr>
      <w:r>
        <w:separator/>
      </w:r>
    </w:p>
  </w:endnote>
  <w:endnote w:type="continuationSeparator" w:id="0">
    <w:p w14:paraId="1936C0AA" w14:textId="77777777" w:rsidR="00B81286" w:rsidRDefault="00B812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11193" w14:textId="77777777" w:rsidR="00C608D2" w:rsidRDefault="00C608D2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14:paraId="217C004F" w14:textId="77777777" w:rsidR="00C608D2" w:rsidRDefault="00C608D2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608D2" w14:paraId="1507585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3D569DC" w14:textId="77777777" w:rsidR="00C608D2" w:rsidRDefault="00C608D2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4B0632" w14:textId="77777777" w:rsidR="00C608D2" w:rsidRDefault="00C608D2">
          <w:pPr>
            <w:jc w:val="center"/>
          </w:pPr>
          <w:r>
            <w:sym w:font="Symbol" w:char="F0D3"/>
          </w:r>
          <w:r w:rsidR="00B81286">
            <w:fldChar w:fldCharType="begin"/>
          </w:r>
          <w:r w:rsidR="00B81286">
            <w:instrText xml:space="preserve"> DOCPROPERTY "Company"  \* MERGEFORMAT </w:instrText>
          </w:r>
          <w:r w:rsidR="00B81286">
            <w:fldChar w:fldCharType="separate"/>
          </w:r>
          <w:r>
            <w:t>&lt;Company Name&gt;</w:t>
          </w:r>
          <w:r w:rsidR="00B81286">
            <w:fldChar w:fldCharType="end"/>
          </w:r>
          <w:r>
            <w:t>, 2000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2398DF3" w14:textId="3CFD59C3" w:rsidR="00C608D2" w:rsidRDefault="00C608D2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9513B9">
            <w:rPr>
              <w:rStyle w:val="a8"/>
              <w:noProof/>
            </w:rPr>
            <w:t>2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NUMPAGES  \* MERGEFORMAT </w:instrText>
          </w:r>
          <w:r>
            <w:rPr>
              <w:rStyle w:val="a8"/>
            </w:rPr>
            <w:fldChar w:fldCharType="separate"/>
          </w:r>
          <w:r w:rsidR="009513B9">
            <w:rPr>
              <w:rStyle w:val="a8"/>
              <w:noProof/>
            </w:rPr>
            <w:t>24</w:t>
          </w:r>
          <w:r>
            <w:rPr>
              <w:rStyle w:val="a8"/>
            </w:rPr>
            <w:fldChar w:fldCharType="end"/>
          </w:r>
        </w:p>
      </w:tc>
    </w:tr>
  </w:tbl>
  <w:p w14:paraId="55D45911" w14:textId="77777777" w:rsidR="00C608D2" w:rsidRDefault="00C608D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E7EB8" w14:textId="77777777" w:rsidR="00C608D2" w:rsidRDefault="00C608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D60E1B" w14:textId="77777777" w:rsidR="00B81286" w:rsidRDefault="00B81286">
      <w:pPr>
        <w:spacing w:line="240" w:lineRule="auto"/>
      </w:pPr>
      <w:r>
        <w:separator/>
      </w:r>
    </w:p>
  </w:footnote>
  <w:footnote w:type="continuationSeparator" w:id="0">
    <w:p w14:paraId="7917E52B" w14:textId="77777777" w:rsidR="00B81286" w:rsidRDefault="00B812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4C58F9" w14:textId="77777777" w:rsidR="00C608D2" w:rsidRDefault="00C608D2">
    <w:pPr>
      <w:rPr>
        <w:sz w:val="24"/>
      </w:rPr>
    </w:pPr>
  </w:p>
  <w:p w14:paraId="41FE121D" w14:textId="77777777" w:rsidR="00C608D2" w:rsidRDefault="00C608D2">
    <w:pPr>
      <w:pBdr>
        <w:top w:val="single" w:sz="6" w:space="1" w:color="auto"/>
      </w:pBdr>
      <w:rPr>
        <w:sz w:val="24"/>
      </w:rPr>
    </w:pPr>
  </w:p>
  <w:p w14:paraId="4B09AB37" w14:textId="63F0D4A3" w:rsidR="00C608D2" w:rsidRDefault="00C608D2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CSCI222, Assignment 2, Group 12</w:t>
    </w:r>
  </w:p>
  <w:p w14:paraId="4CFA3E29" w14:textId="77777777" w:rsidR="00C608D2" w:rsidRDefault="00C608D2">
    <w:pPr>
      <w:pBdr>
        <w:bottom w:val="single" w:sz="6" w:space="1" w:color="auto"/>
      </w:pBdr>
      <w:jc w:val="right"/>
      <w:rPr>
        <w:sz w:val="24"/>
      </w:rPr>
    </w:pPr>
  </w:p>
  <w:p w14:paraId="372F9B4A" w14:textId="77777777" w:rsidR="00C608D2" w:rsidRDefault="00C608D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608D2" w14:paraId="463A66D5" w14:textId="77777777">
      <w:tc>
        <w:tcPr>
          <w:tcW w:w="6379" w:type="dxa"/>
        </w:tcPr>
        <w:p w14:paraId="6DD891E3" w14:textId="77777777" w:rsidR="00C608D2" w:rsidRDefault="00B81286" w:rsidP="009E1429"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C608D2">
            <w:t>CSCI22 Assignment 2</w:t>
          </w:r>
          <w:r>
            <w:fldChar w:fldCharType="end"/>
          </w:r>
        </w:p>
      </w:tc>
      <w:tc>
        <w:tcPr>
          <w:tcW w:w="3179" w:type="dxa"/>
        </w:tcPr>
        <w:p w14:paraId="2861AD19" w14:textId="31C7314C" w:rsidR="00C608D2" w:rsidRDefault="009513B9" w:rsidP="009E1429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1.6</w:t>
          </w:r>
        </w:p>
      </w:tc>
    </w:tr>
    <w:tr w:rsidR="00C608D2" w14:paraId="6BB77733" w14:textId="77777777">
      <w:tc>
        <w:tcPr>
          <w:tcW w:w="6379" w:type="dxa"/>
        </w:tcPr>
        <w:p w14:paraId="4987CF8C" w14:textId="77777777" w:rsidR="00C608D2" w:rsidRDefault="00B81286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C608D2">
            <w:t>Iteration Plan</w:t>
          </w:r>
          <w:r>
            <w:fldChar w:fldCharType="end"/>
          </w:r>
        </w:p>
      </w:tc>
      <w:tc>
        <w:tcPr>
          <w:tcW w:w="3179" w:type="dxa"/>
        </w:tcPr>
        <w:p w14:paraId="7A320359" w14:textId="77777777" w:rsidR="00C608D2" w:rsidRDefault="00C608D2" w:rsidP="009E1429">
          <w:r>
            <w:t xml:space="preserve">  Date:  20/09/2016</w:t>
          </w:r>
        </w:p>
      </w:tc>
    </w:tr>
    <w:tr w:rsidR="00C608D2" w14:paraId="4C6A0E69" w14:textId="77777777">
      <w:tc>
        <w:tcPr>
          <w:tcW w:w="9558" w:type="dxa"/>
          <w:gridSpan w:val="2"/>
        </w:tcPr>
        <w:p w14:paraId="7864C1C1" w14:textId="77777777" w:rsidR="00C608D2" w:rsidRDefault="00C608D2">
          <w:r>
            <w:t>&lt;document identifier&gt;</w:t>
          </w:r>
        </w:p>
      </w:tc>
    </w:tr>
  </w:tbl>
  <w:p w14:paraId="1BB7B162" w14:textId="77777777" w:rsidR="00C608D2" w:rsidRDefault="00C608D2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6E49A1" w14:textId="77777777" w:rsidR="00C608D2" w:rsidRDefault="00C608D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3F0053CC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998049C"/>
    <w:multiLevelType w:val="hybridMultilevel"/>
    <w:tmpl w:val="2DF0B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A76112"/>
    <w:multiLevelType w:val="hybridMultilevel"/>
    <w:tmpl w:val="6B80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916787E"/>
    <w:multiLevelType w:val="hybridMultilevel"/>
    <w:tmpl w:val="98CAE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9B218C0"/>
    <w:multiLevelType w:val="hybridMultilevel"/>
    <w:tmpl w:val="5DD642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55268"/>
    <w:multiLevelType w:val="hybridMultilevel"/>
    <w:tmpl w:val="6518C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5D3DF9"/>
    <w:multiLevelType w:val="hybridMultilevel"/>
    <w:tmpl w:val="C8389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7A0E05"/>
    <w:multiLevelType w:val="hybridMultilevel"/>
    <w:tmpl w:val="3558B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B316942"/>
    <w:multiLevelType w:val="hybridMultilevel"/>
    <w:tmpl w:val="0190654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022D51"/>
    <w:multiLevelType w:val="hybridMultilevel"/>
    <w:tmpl w:val="0598D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80F11F5"/>
    <w:multiLevelType w:val="hybridMultilevel"/>
    <w:tmpl w:val="467C6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6D8D148A"/>
    <w:multiLevelType w:val="hybridMultilevel"/>
    <w:tmpl w:val="4328A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A80551"/>
    <w:multiLevelType w:val="hybridMultilevel"/>
    <w:tmpl w:val="366C2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1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2"/>
  </w:num>
  <w:num w:numId="4">
    <w:abstractNumId w:val="31"/>
  </w:num>
  <w:num w:numId="5">
    <w:abstractNumId w:val="23"/>
  </w:num>
  <w:num w:numId="6">
    <w:abstractNumId w:val="22"/>
  </w:num>
  <w:num w:numId="7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30"/>
  </w:num>
  <w:num w:numId="10">
    <w:abstractNumId w:val="3"/>
  </w:num>
  <w:num w:numId="11">
    <w:abstractNumId w:val="13"/>
  </w:num>
  <w:num w:numId="12">
    <w:abstractNumId w:val="11"/>
  </w:num>
  <w:num w:numId="13">
    <w:abstractNumId w:val="29"/>
  </w:num>
  <w:num w:numId="14">
    <w:abstractNumId w:val="10"/>
  </w:num>
  <w:num w:numId="15">
    <w:abstractNumId w:val="4"/>
  </w:num>
  <w:num w:numId="16">
    <w:abstractNumId w:val="28"/>
  </w:num>
  <w:num w:numId="17">
    <w:abstractNumId w:val="19"/>
  </w:num>
  <w:num w:numId="18">
    <w:abstractNumId w:val="7"/>
  </w:num>
  <w:num w:numId="19">
    <w:abstractNumId w:val="18"/>
  </w:num>
  <w:num w:numId="20">
    <w:abstractNumId w:val="9"/>
  </w:num>
  <w:num w:numId="21">
    <w:abstractNumId w:val="25"/>
  </w:num>
  <w:num w:numId="22">
    <w:abstractNumId w:val="5"/>
  </w:num>
  <w:num w:numId="23">
    <w:abstractNumId w:val="21"/>
  </w:num>
  <w:num w:numId="24">
    <w:abstractNumId w:val="16"/>
  </w:num>
  <w:num w:numId="25">
    <w:abstractNumId w:val="17"/>
  </w:num>
  <w:num w:numId="26">
    <w:abstractNumId w:val="26"/>
  </w:num>
  <w:num w:numId="27">
    <w:abstractNumId w:val="8"/>
  </w:num>
  <w:num w:numId="28">
    <w:abstractNumId w:val="24"/>
  </w:num>
  <w:num w:numId="29">
    <w:abstractNumId w:val="14"/>
  </w:num>
  <w:num w:numId="30">
    <w:abstractNumId w:val="6"/>
  </w:num>
  <w:num w:numId="31">
    <w:abstractNumId w:val="27"/>
  </w:num>
  <w:num w:numId="32">
    <w:abstractNumId w:val="15"/>
  </w:num>
  <w:num w:numId="3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74D"/>
    <w:rsid w:val="00033F5B"/>
    <w:rsid w:val="00041B23"/>
    <w:rsid w:val="0009774D"/>
    <w:rsid w:val="000B1A1C"/>
    <w:rsid w:val="00104B91"/>
    <w:rsid w:val="001437D6"/>
    <w:rsid w:val="00154579"/>
    <w:rsid w:val="001548B3"/>
    <w:rsid w:val="001626E5"/>
    <w:rsid w:val="00172EE0"/>
    <w:rsid w:val="0019316A"/>
    <w:rsid w:val="001B3ECA"/>
    <w:rsid w:val="001C3EBD"/>
    <w:rsid w:val="001D5524"/>
    <w:rsid w:val="001E011A"/>
    <w:rsid w:val="001E43C2"/>
    <w:rsid w:val="002037C8"/>
    <w:rsid w:val="00254FA0"/>
    <w:rsid w:val="00267E25"/>
    <w:rsid w:val="00287578"/>
    <w:rsid w:val="002C2645"/>
    <w:rsid w:val="002C3458"/>
    <w:rsid w:val="002D4B8C"/>
    <w:rsid w:val="00320E2C"/>
    <w:rsid w:val="003748B0"/>
    <w:rsid w:val="003B66D3"/>
    <w:rsid w:val="003C4403"/>
    <w:rsid w:val="003F66AE"/>
    <w:rsid w:val="0042464C"/>
    <w:rsid w:val="0043011E"/>
    <w:rsid w:val="00446DAD"/>
    <w:rsid w:val="0045188E"/>
    <w:rsid w:val="0048480B"/>
    <w:rsid w:val="004D2B62"/>
    <w:rsid w:val="004D5696"/>
    <w:rsid w:val="004F7344"/>
    <w:rsid w:val="0052497B"/>
    <w:rsid w:val="00530413"/>
    <w:rsid w:val="0053128E"/>
    <w:rsid w:val="00566819"/>
    <w:rsid w:val="005A63F3"/>
    <w:rsid w:val="005B7C9B"/>
    <w:rsid w:val="005C1D76"/>
    <w:rsid w:val="005E00F8"/>
    <w:rsid w:val="005F4CD4"/>
    <w:rsid w:val="006274D6"/>
    <w:rsid w:val="0065427A"/>
    <w:rsid w:val="006841CE"/>
    <w:rsid w:val="006C1F03"/>
    <w:rsid w:val="006F55AF"/>
    <w:rsid w:val="007267FA"/>
    <w:rsid w:val="00733AB5"/>
    <w:rsid w:val="007430B5"/>
    <w:rsid w:val="0074399E"/>
    <w:rsid w:val="007656D6"/>
    <w:rsid w:val="00770321"/>
    <w:rsid w:val="007C5D2F"/>
    <w:rsid w:val="007D622B"/>
    <w:rsid w:val="007F0B24"/>
    <w:rsid w:val="007F6173"/>
    <w:rsid w:val="007F7AB0"/>
    <w:rsid w:val="00834853"/>
    <w:rsid w:val="00855468"/>
    <w:rsid w:val="008678A7"/>
    <w:rsid w:val="00896B4C"/>
    <w:rsid w:val="008D1129"/>
    <w:rsid w:val="008E5678"/>
    <w:rsid w:val="009513B9"/>
    <w:rsid w:val="00972A0A"/>
    <w:rsid w:val="00973787"/>
    <w:rsid w:val="009C1C76"/>
    <w:rsid w:val="009C6C68"/>
    <w:rsid w:val="009E1429"/>
    <w:rsid w:val="009E7F77"/>
    <w:rsid w:val="00A3232E"/>
    <w:rsid w:val="00A40929"/>
    <w:rsid w:val="00A45E6D"/>
    <w:rsid w:val="00B2087A"/>
    <w:rsid w:val="00B24E49"/>
    <w:rsid w:val="00B8041A"/>
    <w:rsid w:val="00B81286"/>
    <w:rsid w:val="00B817E3"/>
    <w:rsid w:val="00B81DF6"/>
    <w:rsid w:val="00BB5623"/>
    <w:rsid w:val="00BC2193"/>
    <w:rsid w:val="00BD4D80"/>
    <w:rsid w:val="00BE1926"/>
    <w:rsid w:val="00BE4DF9"/>
    <w:rsid w:val="00C12DA0"/>
    <w:rsid w:val="00C12E04"/>
    <w:rsid w:val="00C31326"/>
    <w:rsid w:val="00C45AF2"/>
    <w:rsid w:val="00C608D2"/>
    <w:rsid w:val="00C65DB6"/>
    <w:rsid w:val="00C76A3F"/>
    <w:rsid w:val="00CA5EFC"/>
    <w:rsid w:val="00CB773C"/>
    <w:rsid w:val="00CB7D80"/>
    <w:rsid w:val="00CD1CA4"/>
    <w:rsid w:val="00CF24C2"/>
    <w:rsid w:val="00D11D47"/>
    <w:rsid w:val="00D22DBA"/>
    <w:rsid w:val="00D42379"/>
    <w:rsid w:val="00D61D62"/>
    <w:rsid w:val="00D6464E"/>
    <w:rsid w:val="00D75674"/>
    <w:rsid w:val="00D85727"/>
    <w:rsid w:val="00D93D77"/>
    <w:rsid w:val="00E32725"/>
    <w:rsid w:val="00E451E0"/>
    <w:rsid w:val="00E73C77"/>
    <w:rsid w:val="00E77F83"/>
    <w:rsid w:val="00E828DF"/>
    <w:rsid w:val="00E875FD"/>
    <w:rsid w:val="00ED5BAB"/>
    <w:rsid w:val="00F57ECC"/>
    <w:rsid w:val="00FB3D7D"/>
    <w:rsid w:val="00FE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490EE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AU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pPr>
      <w:ind w:left="900" w:hanging="900"/>
    </w:pPr>
  </w:style>
  <w:style w:type="paragraph" w:styleId="10">
    <w:name w:val="toc 1"/>
    <w:basedOn w:val="a"/>
    <w:next w:val="a"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/>
    </w:r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21">
    <w:name w:val="Body Text 2"/>
    <w:basedOn w:val="a"/>
    <w:semiHidden/>
    <w:rPr>
      <w:i/>
      <w:color w:val="0000FF"/>
    </w:r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53128E"/>
    <w:pPr>
      <w:spacing w:after="120"/>
      <w:ind w:left="720"/>
    </w:pPr>
    <w:rPr>
      <w:iCs/>
    </w:rPr>
  </w:style>
  <w:style w:type="character" w:styleId="ae">
    <w:name w:val="Hyperlink"/>
    <w:basedOn w:val="a0"/>
    <w:semiHidden/>
    <w:rPr>
      <w:color w:val="0000FF"/>
      <w:u w:val="single"/>
    </w:rPr>
  </w:style>
  <w:style w:type="table" w:styleId="af">
    <w:name w:val="Table Grid"/>
    <w:basedOn w:val="a1"/>
    <w:uiPriority w:val="59"/>
    <w:rsid w:val="00E451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E451E0"/>
    <w:pPr>
      <w:widowControl/>
      <w:spacing w:after="200" w:line="276" w:lineRule="auto"/>
      <w:ind w:left="720"/>
      <w:contextualSpacing/>
    </w:pPr>
    <w:rPr>
      <w:rFonts w:asciiTheme="minorHAnsi" w:hAnsiTheme="minorHAnsi" w:cstheme="minorBidi"/>
      <w:sz w:val="22"/>
      <w:szCs w:val="22"/>
      <w:lang w:val="en-A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lm789\AppData\Local\Temp\Temp1_rup_wd_tmpl.zip\mgmnt\rup_itpl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57F4CF1-CB2C-4B3A-BE12-B32FA01AF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rup_itpln.dot</Template>
  <TotalTime>239</TotalTime>
  <Pages>24</Pages>
  <Words>2182</Words>
  <Characters>12443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Plan</vt:lpstr>
    </vt:vector>
  </TitlesOfParts>
  <Company>&lt;Company Name&gt;</Company>
  <LinksUpToDate>false</LinksUpToDate>
  <CharactersWithSpaces>14596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Plan</dc:title>
  <dc:subject>&lt;Project Name&gt;</dc:subject>
  <dc:creator>Tessa Louise Marelic</dc:creator>
  <cp:lastModifiedBy>Changze Huang</cp:lastModifiedBy>
  <cp:revision>81</cp:revision>
  <cp:lastPrinted>1899-12-31T14:00:00Z</cp:lastPrinted>
  <dcterms:created xsi:type="dcterms:W3CDTF">2016-09-20T05:50:00Z</dcterms:created>
  <dcterms:modified xsi:type="dcterms:W3CDTF">2016-10-27T12:21:00Z</dcterms:modified>
</cp:coreProperties>
</file>